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BF02B" w14:textId="7F0E78D5" w:rsidR="00703F94" w:rsidRDefault="0030471C" w:rsidP="003439DA">
      <w:pPr>
        <w:pStyle w:val="Informazionidicontatto"/>
      </w:pPr>
      <w:r>
        <w:rPr>
          <w:noProof/>
          <w:lang w:bidi="it-IT"/>
        </w:rPr>
        <w:drawing>
          <wp:anchor distT="0" distB="0" distL="114300" distR="114300" simplePos="0" relativeHeight="251658240" behindDoc="0" locked="0" layoutInCell="1" allowOverlap="1" wp14:anchorId="0FBAE1EB" wp14:editId="0FBAE1EC">
            <wp:simplePos x="0" y="0"/>
            <wp:positionH relativeFrom="page">
              <wp:posOffset>0</wp:posOffset>
            </wp:positionH>
            <wp:positionV relativeFrom="page">
              <wp:posOffset>-24765</wp:posOffset>
            </wp:positionV>
            <wp:extent cx="7561580" cy="10695940"/>
            <wp:effectExtent l="0" t="0" r="127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otional Map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69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74F">
        <w:br w:type="page"/>
      </w:r>
      <w:r w:rsidR="00E15833">
        <w:lastRenderedPageBreak/>
        <w:t>Questa pagina è stata lasciata bianca intenzionalmente.</w:t>
      </w:r>
    </w:p>
    <w:p w14:paraId="1777138F" w14:textId="6C371FEB" w:rsidR="00B2268A" w:rsidRPr="0079611F" w:rsidRDefault="00E26D8E" w:rsidP="00B2268A">
      <w:r>
        <w:br w:type="page"/>
      </w:r>
    </w:p>
    <w:sdt>
      <w:sdtPr>
        <w:rPr>
          <w:rFonts w:eastAsiaTheme="minorHAnsi" w:cstheme="minorBidi"/>
          <w:color w:val="000000" w:themeColor="text1"/>
          <w:sz w:val="28"/>
          <w:szCs w:val="22"/>
          <w:lang w:eastAsia="en-US"/>
        </w:rPr>
        <w:id w:val="21322827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43466A" w14:textId="36C0449E" w:rsidR="00525C0D" w:rsidRDefault="00525C0D">
          <w:pPr>
            <w:pStyle w:val="Titolosommario"/>
          </w:pPr>
          <w:r>
            <w:t>Indice</w:t>
          </w:r>
        </w:p>
        <w:p w14:paraId="5A8AEC76" w14:textId="314402A5" w:rsidR="00FC4DBC" w:rsidRDefault="00525C0D">
          <w:pPr>
            <w:pStyle w:val="Sommario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02431" w:history="1">
            <w:r w:rsidR="00FC4DBC" w:rsidRPr="006A5A4D">
              <w:rPr>
                <w:rStyle w:val="Collegamentoipertestuale"/>
                <w:noProof/>
              </w:rPr>
              <w:t>Prerequisiti</w:t>
            </w:r>
            <w:r w:rsidR="00FC4DBC">
              <w:rPr>
                <w:noProof/>
                <w:webHidden/>
              </w:rPr>
              <w:tab/>
            </w:r>
            <w:r w:rsidR="00FC4DBC">
              <w:rPr>
                <w:noProof/>
                <w:webHidden/>
              </w:rPr>
              <w:fldChar w:fldCharType="begin"/>
            </w:r>
            <w:r w:rsidR="00FC4DBC">
              <w:rPr>
                <w:noProof/>
                <w:webHidden/>
              </w:rPr>
              <w:instrText xml:space="preserve"> PAGEREF _Toc18002431 \h </w:instrText>
            </w:r>
            <w:r w:rsidR="00FC4DBC">
              <w:rPr>
                <w:noProof/>
                <w:webHidden/>
              </w:rPr>
            </w:r>
            <w:r w:rsidR="00FC4DBC">
              <w:rPr>
                <w:noProof/>
                <w:webHidden/>
              </w:rPr>
              <w:fldChar w:fldCharType="separate"/>
            </w:r>
            <w:r w:rsidR="00FC4DBC">
              <w:rPr>
                <w:noProof/>
                <w:webHidden/>
              </w:rPr>
              <w:t>4</w:t>
            </w:r>
            <w:r w:rsidR="00FC4DBC">
              <w:rPr>
                <w:noProof/>
                <w:webHidden/>
              </w:rPr>
              <w:fldChar w:fldCharType="end"/>
            </w:r>
          </w:hyperlink>
        </w:p>
        <w:p w14:paraId="1E9E5A70" w14:textId="661076AD" w:rsidR="00FC4DBC" w:rsidRDefault="005C6E8B">
          <w:pPr>
            <w:pStyle w:val="Sommario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2432" w:history="1">
            <w:r w:rsidR="00FC4DBC" w:rsidRPr="006A5A4D">
              <w:rPr>
                <w:rStyle w:val="Collegamentoipertestuale"/>
                <w:noProof/>
              </w:rPr>
              <w:t>Installazione</w:t>
            </w:r>
            <w:r w:rsidR="00FC4DBC">
              <w:rPr>
                <w:noProof/>
                <w:webHidden/>
              </w:rPr>
              <w:tab/>
            </w:r>
            <w:r w:rsidR="00FC4DBC">
              <w:rPr>
                <w:noProof/>
                <w:webHidden/>
              </w:rPr>
              <w:fldChar w:fldCharType="begin"/>
            </w:r>
            <w:r w:rsidR="00FC4DBC">
              <w:rPr>
                <w:noProof/>
                <w:webHidden/>
              </w:rPr>
              <w:instrText xml:space="preserve"> PAGEREF _Toc18002432 \h </w:instrText>
            </w:r>
            <w:r w:rsidR="00FC4DBC">
              <w:rPr>
                <w:noProof/>
                <w:webHidden/>
              </w:rPr>
            </w:r>
            <w:r w:rsidR="00FC4DBC">
              <w:rPr>
                <w:noProof/>
                <w:webHidden/>
              </w:rPr>
              <w:fldChar w:fldCharType="separate"/>
            </w:r>
            <w:r w:rsidR="00FC4DBC">
              <w:rPr>
                <w:noProof/>
                <w:webHidden/>
              </w:rPr>
              <w:t>4</w:t>
            </w:r>
            <w:r w:rsidR="00FC4DBC">
              <w:rPr>
                <w:noProof/>
                <w:webHidden/>
              </w:rPr>
              <w:fldChar w:fldCharType="end"/>
            </w:r>
          </w:hyperlink>
        </w:p>
        <w:p w14:paraId="3C003FEC" w14:textId="75C6BB43" w:rsidR="00FC4DBC" w:rsidRDefault="005C6E8B">
          <w:pPr>
            <w:pStyle w:val="Sommario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2433" w:history="1">
            <w:r w:rsidR="00FC4DBC" w:rsidRPr="006A5A4D">
              <w:rPr>
                <w:rStyle w:val="Collegamentoipertestuale"/>
                <w:noProof/>
              </w:rPr>
              <w:t>Utilizzo</w:t>
            </w:r>
            <w:r w:rsidR="00FC4DBC">
              <w:rPr>
                <w:noProof/>
                <w:webHidden/>
              </w:rPr>
              <w:tab/>
            </w:r>
            <w:r w:rsidR="00FC4DBC">
              <w:rPr>
                <w:noProof/>
                <w:webHidden/>
              </w:rPr>
              <w:fldChar w:fldCharType="begin"/>
            </w:r>
            <w:r w:rsidR="00FC4DBC">
              <w:rPr>
                <w:noProof/>
                <w:webHidden/>
              </w:rPr>
              <w:instrText xml:space="preserve"> PAGEREF _Toc18002433 \h </w:instrText>
            </w:r>
            <w:r w:rsidR="00FC4DBC">
              <w:rPr>
                <w:noProof/>
                <w:webHidden/>
              </w:rPr>
            </w:r>
            <w:r w:rsidR="00FC4DBC">
              <w:rPr>
                <w:noProof/>
                <w:webHidden/>
              </w:rPr>
              <w:fldChar w:fldCharType="separate"/>
            </w:r>
            <w:r w:rsidR="00FC4DBC">
              <w:rPr>
                <w:noProof/>
                <w:webHidden/>
              </w:rPr>
              <w:t>4</w:t>
            </w:r>
            <w:r w:rsidR="00FC4DBC">
              <w:rPr>
                <w:noProof/>
                <w:webHidden/>
              </w:rPr>
              <w:fldChar w:fldCharType="end"/>
            </w:r>
          </w:hyperlink>
        </w:p>
        <w:p w14:paraId="70A11447" w14:textId="6F93C416" w:rsidR="00FC4DBC" w:rsidRDefault="005C6E8B">
          <w:pPr>
            <w:pStyle w:val="Sommario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2434" w:history="1">
            <w:r w:rsidR="00FC4DBC" w:rsidRPr="006A5A4D">
              <w:rPr>
                <w:rStyle w:val="Collegamentoipertestuale"/>
                <w:noProof/>
              </w:rPr>
              <w:t>Errori comuni</w:t>
            </w:r>
            <w:r w:rsidR="00FC4DBC">
              <w:rPr>
                <w:noProof/>
                <w:webHidden/>
              </w:rPr>
              <w:tab/>
            </w:r>
            <w:r w:rsidR="00FC4DBC">
              <w:rPr>
                <w:noProof/>
                <w:webHidden/>
              </w:rPr>
              <w:fldChar w:fldCharType="begin"/>
            </w:r>
            <w:r w:rsidR="00FC4DBC">
              <w:rPr>
                <w:noProof/>
                <w:webHidden/>
              </w:rPr>
              <w:instrText xml:space="preserve"> PAGEREF _Toc18002434 \h </w:instrText>
            </w:r>
            <w:r w:rsidR="00FC4DBC">
              <w:rPr>
                <w:noProof/>
                <w:webHidden/>
              </w:rPr>
            </w:r>
            <w:r w:rsidR="00FC4DBC">
              <w:rPr>
                <w:noProof/>
                <w:webHidden/>
              </w:rPr>
              <w:fldChar w:fldCharType="separate"/>
            </w:r>
            <w:r w:rsidR="00FC4DBC">
              <w:rPr>
                <w:noProof/>
                <w:webHidden/>
              </w:rPr>
              <w:t>4</w:t>
            </w:r>
            <w:r w:rsidR="00FC4DBC">
              <w:rPr>
                <w:noProof/>
                <w:webHidden/>
              </w:rPr>
              <w:fldChar w:fldCharType="end"/>
            </w:r>
          </w:hyperlink>
        </w:p>
        <w:p w14:paraId="6E93D5EF" w14:textId="671A4095" w:rsidR="00FC4DBC" w:rsidRDefault="005C6E8B">
          <w:pPr>
            <w:pStyle w:val="Sommario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2435" w:history="1">
            <w:r w:rsidR="00FC4DBC" w:rsidRPr="006A5A4D">
              <w:rPr>
                <w:rStyle w:val="Collegamentoipertestuale"/>
                <w:noProof/>
              </w:rPr>
              <w:t>Link utili</w:t>
            </w:r>
            <w:r w:rsidR="00FC4DBC">
              <w:rPr>
                <w:noProof/>
                <w:webHidden/>
              </w:rPr>
              <w:tab/>
            </w:r>
            <w:r w:rsidR="00FC4DBC">
              <w:rPr>
                <w:noProof/>
                <w:webHidden/>
              </w:rPr>
              <w:fldChar w:fldCharType="begin"/>
            </w:r>
            <w:r w:rsidR="00FC4DBC">
              <w:rPr>
                <w:noProof/>
                <w:webHidden/>
              </w:rPr>
              <w:instrText xml:space="preserve"> PAGEREF _Toc18002435 \h </w:instrText>
            </w:r>
            <w:r w:rsidR="00FC4DBC">
              <w:rPr>
                <w:noProof/>
                <w:webHidden/>
              </w:rPr>
            </w:r>
            <w:r w:rsidR="00FC4DBC">
              <w:rPr>
                <w:noProof/>
                <w:webHidden/>
              </w:rPr>
              <w:fldChar w:fldCharType="separate"/>
            </w:r>
            <w:r w:rsidR="00FC4DBC">
              <w:rPr>
                <w:noProof/>
                <w:webHidden/>
              </w:rPr>
              <w:t>5</w:t>
            </w:r>
            <w:r w:rsidR="00FC4DBC">
              <w:rPr>
                <w:noProof/>
                <w:webHidden/>
              </w:rPr>
              <w:fldChar w:fldCharType="end"/>
            </w:r>
          </w:hyperlink>
        </w:p>
        <w:p w14:paraId="29F12F25" w14:textId="52D899A3" w:rsidR="00525C0D" w:rsidRDefault="00525C0D">
          <w:r>
            <w:rPr>
              <w:b/>
              <w:bCs/>
            </w:rPr>
            <w:fldChar w:fldCharType="end"/>
          </w:r>
        </w:p>
      </w:sdtContent>
    </w:sdt>
    <w:p w14:paraId="5B3DB95E" w14:textId="77777777" w:rsidR="00543DA2" w:rsidRDefault="00543DA2" w:rsidP="006A6F8B">
      <w:pPr>
        <w:pStyle w:val="Titolo1"/>
        <w:rPr>
          <w:rFonts w:cs="Times New Roman"/>
          <w:szCs w:val="36"/>
        </w:rPr>
      </w:pPr>
      <w:r>
        <w:rPr>
          <w:rFonts w:cs="Times New Roman"/>
          <w:szCs w:val="36"/>
        </w:rPr>
        <w:br w:type="page"/>
      </w:r>
    </w:p>
    <w:p w14:paraId="1A84BEE2" w14:textId="494E486F" w:rsidR="006A52AD" w:rsidRPr="00702E39" w:rsidRDefault="006A52AD" w:rsidP="005B7429">
      <w:pPr>
        <w:jc w:val="both"/>
        <w:rPr>
          <w:rFonts w:cs="Times New Roman"/>
          <w:color w:val="auto"/>
          <w:szCs w:val="28"/>
        </w:rPr>
      </w:pPr>
      <w:bookmarkStart w:id="0" w:name="_Toc18002431"/>
      <w:r w:rsidRPr="00525C0D">
        <w:rPr>
          <w:rStyle w:val="Titolo1Carattere"/>
        </w:rPr>
        <w:lastRenderedPageBreak/>
        <w:t>Prerequisiti</w:t>
      </w:r>
      <w:bookmarkEnd w:id="0"/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begin"/>
      </w:r>
      <w:r w:rsidR="00D75D31">
        <w:instrText xml:space="preserve"> XE "</w:instrText>
      </w:r>
      <w:r w:rsidR="00D75D31" w:rsidRPr="00B27F0C">
        <w:rPr>
          <w:rFonts w:cs="Times New Roman"/>
          <w:color w:val="007789" w:themeColor="accent1" w:themeShade="BF"/>
          <w:sz w:val="36"/>
          <w:szCs w:val="36"/>
        </w:rPr>
        <w:instrText>Prerequisiti</w:instrText>
      </w:r>
      <w:r w:rsidR="00D75D31">
        <w:instrText xml:space="preserve">" </w:instrText>
      </w:r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end"/>
      </w:r>
    </w:p>
    <w:p w14:paraId="2CC56036" w14:textId="28190A9A" w:rsidR="003F53DC" w:rsidRDefault="006A52AD" w:rsidP="00F92117">
      <w:pPr>
        <w:ind w:firstLine="720"/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>Per il corretto funzionamento del programma, la macchina di lavoro deve aver già installato Java Runtime Environment versione 8 o superiore</w:t>
      </w:r>
      <w:hyperlink w:anchor="Link_download_Java" w:history="1">
        <w:r w:rsidR="000B3BD0" w:rsidRPr="00D54FF3">
          <w:rPr>
            <w:rStyle w:val="Collegamentoipertestuale"/>
            <w:rFonts w:cs="Times New Roman"/>
            <w:szCs w:val="28"/>
            <w:vertAlign w:val="superscript"/>
          </w:rPr>
          <w:t>1</w:t>
        </w:r>
      </w:hyperlink>
      <w:r w:rsidRPr="00702E39">
        <w:rPr>
          <w:rFonts w:cs="Times New Roman"/>
          <w:color w:val="auto"/>
          <w:szCs w:val="28"/>
        </w:rPr>
        <w:t xml:space="preserve"> e Java Development Kit versione 8 o superiore</w:t>
      </w:r>
      <w:hyperlink w:anchor="Link_download_Java" w:history="1">
        <w:r w:rsidR="002E2FC1" w:rsidRPr="00D54FF3">
          <w:rPr>
            <w:rStyle w:val="Collegamentoipertestuale"/>
            <w:rFonts w:cs="Times New Roman"/>
            <w:szCs w:val="28"/>
            <w:vertAlign w:val="superscript"/>
          </w:rPr>
          <w:t>1</w:t>
        </w:r>
      </w:hyperlink>
      <w:r w:rsidRPr="00702E39">
        <w:rPr>
          <w:rFonts w:cs="Times New Roman"/>
          <w:color w:val="auto"/>
          <w:szCs w:val="28"/>
        </w:rPr>
        <w:t>.</w:t>
      </w:r>
      <w:r w:rsidR="00BB737D">
        <w:rPr>
          <w:rFonts w:cs="Times New Roman"/>
          <w:color w:val="auto"/>
          <w:szCs w:val="28"/>
        </w:rPr>
        <w:t xml:space="preserve"> </w:t>
      </w:r>
    </w:p>
    <w:p w14:paraId="79BB2F13" w14:textId="77777777" w:rsidR="00BB737D" w:rsidRPr="00F92117" w:rsidRDefault="00BB737D" w:rsidP="00BB737D">
      <w:pPr>
        <w:jc w:val="both"/>
        <w:rPr>
          <w:rFonts w:cs="Times New Roman"/>
          <w:color w:val="007789" w:themeColor="accent1" w:themeShade="BF"/>
          <w:sz w:val="36"/>
          <w:szCs w:val="36"/>
        </w:rPr>
      </w:pPr>
    </w:p>
    <w:p w14:paraId="7818C5B0" w14:textId="2629B18C" w:rsidR="006A52AD" w:rsidRPr="005B7429" w:rsidRDefault="006A52AD" w:rsidP="005B7429">
      <w:pPr>
        <w:jc w:val="both"/>
        <w:rPr>
          <w:rFonts w:cs="Times New Roman"/>
          <w:color w:val="007789" w:themeColor="accent1" w:themeShade="BF"/>
          <w:sz w:val="36"/>
          <w:szCs w:val="36"/>
        </w:rPr>
      </w:pPr>
      <w:bookmarkStart w:id="1" w:name="_Toc18002432"/>
      <w:r w:rsidRPr="00525C0D">
        <w:rPr>
          <w:rStyle w:val="Titolo1Carattere"/>
        </w:rPr>
        <w:t>Installazione</w:t>
      </w:r>
      <w:bookmarkEnd w:id="1"/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begin"/>
      </w:r>
      <w:r w:rsidR="00D75D31">
        <w:instrText xml:space="preserve"> XE "</w:instrText>
      </w:r>
      <w:r w:rsidR="00D75D31" w:rsidRPr="00531B74">
        <w:rPr>
          <w:rFonts w:cs="Times New Roman"/>
          <w:color w:val="007789" w:themeColor="accent1" w:themeShade="BF"/>
          <w:sz w:val="36"/>
          <w:szCs w:val="36"/>
        </w:rPr>
        <w:instrText>Installazione</w:instrText>
      </w:r>
      <w:r w:rsidR="00D75D31">
        <w:instrText xml:space="preserve">" </w:instrText>
      </w:r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end"/>
      </w:r>
    </w:p>
    <w:p w14:paraId="6964D7A9" w14:textId="484D4645" w:rsidR="006A52AD" w:rsidRPr="00702E39" w:rsidRDefault="006A52AD" w:rsidP="00702E39">
      <w:pPr>
        <w:ind w:firstLine="720"/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 xml:space="preserve">Compilare i file sorgente situati nella cartella </w:t>
      </w:r>
      <w:proofErr w:type="spellStart"/>
      <w:r w:rsidRPr="00702E39">
        <w:rPr>
          <w:rFonts w:cs="Times New Roman"/>
          <w:color w:val="auto"/>
          <w:szCs w:val="28"/>
        </w:rPr>
        <w:t>EmotionalMaps</w:t>
      </w:r>
      <w:proofErr w:type="spellEnd"/>
      <w:r w:rsidR="008B7E83">
        <w:rPr>
          <w:rFonts w:cs="Times New Roman"/>
          <w:color w:val="auto"/>
          <w:szCs w:val="28"/>
        </w:rPr>
        <w:t>\</w:t>
      </w:r>
      <w:proofErr w:type="spellStart"/>
      <w:r w:rsidRPr="00702E39">
        <w:rPr>
          <w:rFonts w:cs="Times New Roman"/>
          <w:color w:val="auto"/>
          <w:szCs w:val="28"/>
        </w:rPr>
        <w:t>src</w:t>
      </w:r>
      <w:proofErr w:type="spellEnd"/>
      <w:r w:rsidRPr="00702E39">
        <w:rPr>
          <w:rFonts w:cs="Times New Roman"/>
          <w:color w:val="auto"/>
          <w:szCs w:val="28"/>
        </w:rPr>
        <w:t xml:space="preserve">\soluzione e successivamente posizionare i file </w:t>
      </w:r>
      <w:r w:rsidR="00E33602">
        <w:rPr>
          <w:rFonts w:cs="Times New Roman"/>
          <w:color w:val="auto"/>
          <w:szCs w:val="28"/>
        </w:rPr>
        <w:t>“</w:t>
      </w:r>
      <w:r w:rsidR="001871E6">
        <w:rPr>
          <w:rFonts w:cs="Times New Roman"/>
          <w:color w:val="auto"/>
          <w:szCs w:val="28"/>
        </w:rPr>
        <w:t>.</w:t>
      </w:r>
      <w:r w:rsidRPr="00702E39">
        <w:rPr>
          <w:rFonts w:cs="Times New Roman"/>
          <w:color w:val="auto"/>
          <w:szCs w:val="28"/>
        </w:rPr>
        <w:t>class</w:t>
      </w:r>
      <w:r w:rsidR="00E33602">
        <w:rPr>
          <w:rFonts w:cs="Times New Roman"/>
          <w:color w:val="auto"/>
          <w:szCs w:val="28"/>
        </w:rPr>
        <w:t>”</w:t>
      </w:r>
      <w:r w:rsidRPr="00702E39">
        <w:rPr>
          <w:rFonts w:cs="Times New Roman"/>
          <w:color w:val="auto"/>
          <w:szCs w:val="28"/>
        </w:rPr>
        <w:t xml:space="preserve"> generati dal compilatore in una cartella adibita appositamente per il programma.</w:t>
      </w:r>
    </w:p>
    <w:p w14:paraId="3EFE7453" w14:textId="77777777" w:rsidR="00615743" w:rsidRDefault="00615743" w:rsidP="005B7429">
      <w:pPr>
        <w:jc w:val="both"/>
        <w:rPr>
          <w:rFonts w:cs="Times New Roman"/>
          <w:color w:val="007789" w:themeColor="accent1" w:themeShade="BF"/>
          <w:sz w:val="36"/>
          <w:szCs w:val="36"/>
        </w:rPr>
      </w:pPr>
    </w:p>
    <w:p w14:paraId="5CB26FCB" w14:textId="3EA2962A" w:rsidR="006A52AD" w:rsidRPr="005B7429" w:rsidRDefault="006A52AD" w:rsidP="005B7429">
      <w:pPr>
        <w:jc w:val="both"/>
        <w:rPr>
          <w:rFonts w:cs="Times New Roman"/>
          <w:color w:val="007789" w:themeColor="accent1" w:themeShade="BF"/>
          <w:sz w:val="36"/>
          <w:szCs w:val="36"/>
        </w:rPr>
      </w:pPr>
      <w:bookmarkStart w:id="2" w:name="_Toc18002433"/>
      <w:r w:rsidRPr="00525C0D">
        <w:rPr>
          <w:rStyle w:val="Titolo1Carattere"/>
        </w:rPr>
        <w:t>Utilizzo</w:t>
      </w:r>
      <w:bookmarkEnd w:id="2"/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begin"/>
      </w:r>
      <w:r w:rsidR="00D75D31">
        <w:instrText xml:space="preserve"> XE "</w:instrText>
      </w:r>
      <w:r w:rsidR="00D75D31" w:rsidRPr="008C4907">
        <w:rPr>
          <w:rFonts w:cs="Times New Roman"/>
          <w:color w:val="007789" w:themeColor="accent1" w:themeShade="BF"/>
          <w:sz w:val="36"/>
          <w:szCs w:val="36"/>
        </w:rPr>
        <w:instrText>Utilizzo</w:instrText>
      </w:r>
      <w:r w:rsidR="00D75D31">
        <w:instrText xml:space="preserve">" </w:instrText>
      </w:r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end"/>
      </w:r>
    </w:p>
    <w:p w14:paraId="4477B32F" w14:textId="77777777" w:rsidR="006A52AD" w:rsidRPr="00702E39" w:rsidRDefault="006A52AD" w:rsidP="00702E39">
      <w:pPr>
        <w:ind w:firstLine="720"/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 xml:space="preserve">Si deve aprire una istanza della riga di comando e posizionarsi nella cartella adibita a </w:t>
      </w:r>
      <w:proofErr w:type="spellStart"/>
      <w:r w:rsidRPr="00702E39">
        <w:rPr>
          <w:rFonts w:cs="Times New Roman"/>
          <w:color w:val="auto"/>
          <w:szCs w:val="28"/>
        </w:rPr>
        <w:t>EmotionalMaps</w:t>
      </w:r>
      <w:proofErr w:type="spellEnd"/>
      <w:r w:rsidRPr="00702E39">
        <w:rPr>
          <w:rFonts w:cs="Times New Roman"/>
          <w:color w:val="auto"/>
          <w:szCs w:val="28"/>
        </w:rPr>
        <w:t>.</w:t>
      </w:r>
    </w:p>
    <w:p w14:paraId="3F21F641" w14:textId="079B2267" w:rsidR="006A52AD" w:rsidRPr="00702E39" w:rsidRDefault="006A52AD" w:rsidP="001B1863">
      <w:pPr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 xml:space="preserve">Ora bisogna chiamare il programma tramite l’uso della </w:t>
      </w:r>
      <w:r w:rsidR="00185AC6">
        <w:rPr>
          <w:rFonts w:cs="Times New Roman"/>
          <w:color w:val="auto"/>
          <w:szCs w:val="28"/>
        </w:rPr>
        <w:t>J</w:t>
      </w:r>
      <w:r w:rsidRPr="00702E39">
        <w:rPr>
          <w:rFonts w:cs="Times New Roman"/>
          <w:color w:val="auto"/>
          <w:szCs w:val="28"/>
        </w:rPr>
        <w:t xml:space="preserve">ava </w:t>
      </w:r>
      <w:r w:rsidR="00CC5DB4">
        <w:rPr>
          <w:rFonts w:cs="Times New Roman"/>
          <w:color w:val="auto"/>
          <w:szCs w:val="28"/>
        </w:rPr>
        <w:t>V</w:t>
      </w:r>
      <w:r w:rsidRPr="00702E39">
        <w:rPr>
          <w:rFonts w:cs="Times New Roman"/>
          <w:color w:val="auto"/>
          <w:szCs w:val="28"/>
        </w:rPr>
        <w:t xml:space="preserve">irtual </w:t>
      </w:r>
      <w:r w:rsidR="00CC5DB4">
        <w:rPr>
          <w:rFonts w:cs="Times New Roman"/>
          <w:color w:val="auto"/>
          <w:szCs w:val="28"/>
        </w:rPr>
        <w:t>M</w:t>
      </w:r>
      <w:r w:rsidRPr="00702E39">
        <w:rPr>
          <w:rFonts w:cs="Times New Roman"/>
          <w:color w:val="auto"/>
          <w:szCs w:val="28"/>
        </w:rPr>
        <w:t>achine e inserire come argomento di chiamata il nome del file contenete i comandi da eseguire, tramite percorso relativo o assoluto.</w:t>
      </w:r>
    </w:p>
    <w:p w14:paraId="26211D2F" w14:textId="6DB469A6" w:rsidR="00615743" w:rsidRDefault="006A52AD" w:rsidP="001B1863">
      <w:pPr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 xml:space="preserve">Un esempio </w:t>
      </w:r>
      <w:r w:rsidR="00283189">
        <w:rPr>
          <w:rFonts w:cs="Times New Roman"/>
          <w:color w:val="auto"/>
          <w:szCs w:val="28"/>
        </w:rPr>
        <w:t>di chiamata al programma è</w:t>
      </w:r>
      <w:r w:rsidRPr="00702E39">
        <w:rPr>
          <w:rFonts w:cs="Times New Roman"/>
          <w:color w:val="auto"/>
          <w:szCs w:val="28"/>
        </w:rPr>
        <w:t>:</w:t>
      </w:r>
    </w:p>
    <w:p w14:paraId="14F0EFD6" w14:textId="29483589" w:rsidR="006A52AD" w:rsidRPr="00702E39" w:rsidRDefault="006A52AD" w:rsidP="00615743">
      <w:pPr>
        <w:jc w:val="center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>java soluzione/</w:t>
      </w:r>
      <w:proofErr w:type="spellStart"/>
      <w:r w:rsidRPr="00702E39">
        <w:rPr>
          <w:rFonts w:cs="Times New Roman"/>
          <w:color w:val="auto"/>
          <w:szCs w:val="28"/>
        </w:rPr>
        <w:t>EmotionalMaps</w:t>
      </w:r>
      <w:proofErr w:type="spellEnd"/>
      <w:r w:rsidRPr="00702E39">
        <w:rPr>
          <w:rFonts w:cs="Times New Roman"/>
          <w:color w:val="auto"/>
          <w:szCs w:val="28"/>
        </w:rPr>
        <w:t xml:space="preserve"> C:</w:t>
      </w:r>
      <w:bookmarkStart w:id="3" w:name="_GoBack"/>
      <w:bookmarkEnd w:id="3"/>
      <w:r w:rsidRPr="00702E39">
        <w:rPr>
          <w:rFonts w:cs="Times New Roman"/>
          <w:color w:val="auto"/>
          <w:szCs w:val="28"/>
        </w:rPr>
        <w:t>\Documenti</w:t>
      </w:r>
      <w:r w:rsidR="008B7E83">
        <w:rPr>
          <w:rFonts w:cs="Times New Roman"/>
          <w:color w:val="auto"/>
          <w:szCs w:val="28"/>
        </w:rPr>
        <w:t>\</w:t>
      </w:r>
      <w:r w:rsidRPr="00702E39">
        <w:rPr>
          <w:rFonts w:cs="Times New Roman"/>
          <w:color w:val="auto"/>
          <w:szCs w:val="28"/>
        </w:rPr>
        <w:t>Utente\comandi.txt</w:t>
      </w:r>
    </w:p>
    <w:p w14:paraId="7A2D9E82" w14:textId="77777777" w:rsidR="006A52AD" w:rsidRPr="00702E39" w:rsidRDefault="006A52AD" w:rsidP="001B1863">
      <w:pPr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>Dopo aver eseguito tutti i comandi presenti nel file, verranno visualizzati a schermo tutte le mappe create.</w:t>
      </w:r>
    </w:p>
    <w:p w14:paraId="4326E327" w14:textId="3D45FC24" w:rsidR="006A52AD" w:rsidRPr="00702E39" w:rsidRDefault="006A52AD" w:rsidP="001B1863">
      <w:pPr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>NOTA: si ricorda che i</w:t>
      </w:r>
      <w:r w:rsidR="00283189">
        <w:rPr>
          <w:rFonts w:cs="Times New Roman"/>
          <w:color w:val="auto"/>
          <w:szCs w:val="28"/>
        </w:rPr>
        <w:t>l</w:t>
      </w:r>
      <w:r w:rsidRPr="00702E39">
        <w:rPr>
          <w:rFonts w:cs="Times New Roman"/>
          <w:color w:val="auto"/>
          <w:szCs w:val="28"/>
        </w:rPr>
        <w:t xml:space="preserve"> file contenete i comandi e i file contenenti gli eventi devono essere file di testo con estensione “.</w:t>
      </w:r>
      <w:proofErr w:type="spellStart"/>
      <w:r w:rsidRPr="00702E39">
        <w:rPr>
          <w:rFonts w:cs="Times New Roman"/>
          <w:color w:val="auto"/>
          <w:szCs w:val="28"/>
        </w:rPr>
        <w:t>txt</w:t>
      </w:r>
      <w:proofErr w:type="spellEnd"/>
      <w:r w:rsidRPr="00702E39">
        <w:rPr>
          <w:rFonts w:cs="Times New Roman"/>
          <w:color w:val="auto"/>
          <w:szCs w:val="28"/>
        </w:rPr>
        <w:t>”.</w:t>
      </w:r>
    </w:p>
    <w:p w14:paraId="45E527CF" w14:textId="02FB39B0" w:rsidR="006A52AD" w:rsidRPr="006B6326" w:rsidRDefault="006A52AD" w:rsidP="006B6326">
      <w:pPr>
        <w:pStyle w:val="Titolo1"/>
        <w:jc w:val="both"/>
        <w:rPr>
          <w:szCs w:val="36"/>
        </w:rPr>
      </w:pPr>
      <w:bookmarkStart w:id="4" w:name="_Toc18002434"/>
      <w:r w:rsidRPr="006B6326">
        <w:rPr>
          <w:rStyle w:val="Titolo1Carattere"/>
          <w:rFonts w:cs="Times New Roman"/>
        </w:rPr>
        <w:t>Errori comuni</w:t>
      </w:r>
      <w:bookmarkEnd w:id="4"/>
      <w:r w:rsidR="00D75D31" w:rsidRPr="006B6326">
        <w:rPr>
          <w:szCs w:val="36"/>
        </w:rPr>
        <w:fldChar w:fldCharType="begin"/>
      </w:r>
      <w:r w:rsidR="00D75D31" w:rsidRPr="006B6326">
        <w:instrText xml:space="preserve"> XE "</w:instrText>
      </w:r>
      <w:r w:rsidR="00D75D31" w:rsidRPr="006B6326">
        <w:rPr>
          <w:szCs w:val="36"/>
        </w:rPr>
        <w:instrText>Errori comuni</w:instrText>
      </w:r>
      <w:r w:rsidR="00D75D31" w:rsidRPr="006B6326">
        <w:instrText xml:space="preserve">" </w:instrText>
      </w:r>
      <w:r w:rsidR="00D75D31" w:rsidRPr="006B6326">
        <w:rPr>
          <w:szCs w:val="36"/>
        </w:rPr>
        <w:fldChar w:fldCharType="end"/>
      </w:r>
    </w:p>
    <w:p w14:paraId="03350579" w14:textId="0816ACA0" w:rsidR="006A52AD" w:rsidRPr="00702E39" w:rsidRDefault="00283189" w:rsidP="00702E39">
      <w:pPr>
        <w:ind w:firstLine="720"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Nelle chiamate per l’importazione dei file evento, </w:t>
      </w:r>
      <w:r w:rsidR="006C1DDF">
        <w:rPr>
          <w:rFonts w:cs="Times New Roman"/>
          <w:color w:val="auto"/>
          <w:szCs w:val="28"/>
        </w:rPr>
        <w:t>a</w:t>
      </w:r>
      <w:r w:rsidRPr="00702E39">
        <w:rPr>
          <w:rFonts w:cs="Times New Roman"/>
          <w:color w:val="auto"/>
          <w:szCs w:val="28"/>
        </w:rPr>
        <w:t>ll’interno del file comandi</w:t>
      </w:r>
      <w:r>
        <w:rPr>
          <w:rFonts w:cs="Times New Roman"/>
          <w:color w:val="auto"/>
          <w:szCs w:val="28"/>
        </w:rPr>
        <w:t xml:space="preserve">, </w:t>
      </w:r>
      <w:r w:rsidR="006A52AD" w:rsidRPr="00702E39">
        <w:rPr>
          <w:rFonts w:cs="Times New Roman"/>
          <w:color w:val="auto"/>
          <w:szCs w:val="28"/>
        </w:rPr>
        <w:t xml:space="preserve">si raccomanda l’uso dei percorsi assoluti </w:t>
      </w:r>
      <w:r>
        <w:rPr>
          <w:rFonts w:cs="Times New Roman"/>
          <w:color w:val="auto"/>
          <w:szCs w:val="28"/>
        </w:rPr>
        <w:t>dei file</w:t>
      </w:r>
      <w:r w:rsidR="006A52AD" w:rsidRPr="00702E39">
        <w:rPr>
          <w:rFonts w:cs="Times New Roman"/>
          <w:color w:val="auto"/>
          <w:szCs w:val="28"/>
        </w:rPr>
        <w:t xml:space="preserve">, onde evitare mancati caricamenti in quanto la </w:t>
      </w:r>
      <w:proofErr w:type="spellStart"/>
      <w:r w:rsidR="006A52AD" w:rsidRPr="00702E39">
        <w:rPr>
          <w:rFonts w:cs="Times New Roman"/>
          <w:color w:val="auto"/>
          <w:szCs w:val="28"/>
        </w:rPr>
        <w:t>working</w:t>
      </w:r>
      <w:proofErr w:type="spellEnd"/>
      <w:r w:rsidR="006A52AD" w:rsidRPr="00702E39">
        <w:rPr>
          <w:rFonts w:cs="Times New Roman"/>
          <w:color w:val="auto"/>
          <w:szCs w:val="28"/>
        </w:rPr>
        <w:t xml:space="preserve"> directory del programma, quindi i percorsi relativi, dipendono da</w:t>
      </w:r>
      <w:r>
        <w:rPr>
          <w:rFonts w:cs="Times New Roman"/>
          <w:color w:val="auto"/>
          <w:szCs w:val="28"/>
        </w:rPr>
        <w:t>lla</w:t>
      </w:r>
      <w:r w:rsidR="006A52AD" w:rsidRPr="00702E39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locazione in cui</w:t>
      </w:r>
      <w:r w:rsidR="006A52AD" w:rsidRPr="00702E39">
        <w:rPr>
          <w:rFonts w:cs="Times New Roman"/>
          <w:color w:val="auto"/>
          <w:szCs w:val="28"/>
        </w:rPr>
        <w:t xml:space="preserve"> è stato chiamato e non dove si trova il file </w:t>
      </w:r>
      <w:r>
        <w:rPr>
          <w:rFonts w:cs="Times New Roman"/>
          <w:color w:val="auto"/>
          <w:szCs w:val="28"/>
        </w:rPr>
        <w:t>eseguibile</w:t>
      </w:r>
      <w:r w:rsidR="006A52AD" w:rsidRPr="00702E39">
        <w:rPr>
          <w:rFonts w:cs="Times New Roman"/>
          <w:color w:val="auto"/>
          <w:szCs w:val="28"/>
        </w:rPr>
        <w:t xml:space="preserve"> del programma.</w:t>
      </w:r>
    </w:p>
    <w:p w14:paraId="241F9B32" w14:textId="77777777" w:rsidR="006A52AD" w:rsidRPr="00702E39" w:rsidRDefault="006A52AD" w:rsidP="001B1863">
      <w:pPr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>Il programma accetta un numero variabile di argomenti di chiamata ma solo il primo viene usato, quindi non è possibile usare più file di comandi.</w:t>
      </w:r>
    </w:p>
    <w:p w14:paraId="6B919565" w14:textId="5DB65141" w:rsidR="006A52AD" w:rsidRPr="00702E39" w:rsidRDefault="006A52AD" w:rsidP="001B1863">
      <w:pPr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lastRenderedPageBreak/>
        <w:t xml:space="preserve">Ricontrollare sempre la correttezza dei comandi presenti nel file in quanto i comandi non riconosciuti o errati verranno ignorati dal programma, ciò può portare a risultati errati </w:t>
      </w:r>
      <w:r w:rsidR="00AF5654">
        <w:rPr>
          <w:rFonts w:cs="Times New Roman"/>
          <w:color w:val="auto"/>
          <w:szCs w:val="28"/>
        </w:rPr>
        <w:t>durante l’</w:t>
      </w:r>
      <w:r w:rsidRPr="00702E39">
        <w:rPr>
          <w:rFonts w:cs="Times New Roman"/>
          <w:color w:val="auto"/>
          <w:szCs w:val="28"/>
        </w:rPr>
        <w:t>esecuzione del programma.</w:t>
      </w:r>
    </w:p>
    <w:p w14:paraId="1E6D1532" w14:textId="21E7D71A" w:rsidR="00751EDF" w:rsidRDefault="00751EDF" w:rsidP="002E2FC1">
      <w:pPr>
        <w:jc w:val="both"/>
        <w:rPr>
          <w:rFonts w:cs="Times New Roman"/>
          <w:color w:val="auto"/>
          <w:szCs w:val="28"/>
        </w:rPr>
      </w:pPr>
    </w:p>
    <w:p w14:paraId="41B50618" w14:textId="1A45DD0D" w:rsidR="002E2FC1" w:rsidRPr="00D75D31" w:rsidRDefault="002E2FC1" w:rsidP="002E2FC1">
      <w:pPr>
        <w:jc w:val="both"/>
        <w:rPr>
          <w:rFonts w:cs="Times New Roman"/>
          <w:color w:val="007789" w:themeColor="accent1" w:themeShade="BF"/>
          <w:sz w:val="36"/>
          <w:szCs w:val="36"/>
        </w:rPr>
      </w:pPr>
      <w:bookmarkStart w:id="5" w:name="_Toc18002435"/>
      <w:r w:rsidRPr="00525C0D">
        <w:rPr>
          <w:rStyle w:val="Titolo1Carattere"/>
        </w:rPr>
        <w:t>Link utili</w:t>
      </w:r>
      <w:bookmarkEnd w:id="5"/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begin"/>
      </w:r>
      <w:r w:rsidR="00D75D31">
        <w:instrText xml:space="preserve"> XE "</w:instrText>
      </w:r>
      <w:r w:rsidR="00D75D31" w:rsidRPr="00197176">
        <w:rPr>
          <w:rFonts w:cs="Times New Roman"/>
          <w:color w:val="007789" w:themeColor="accent1" w:themeShade="BF"/>
          <w:sz w:val="36"/>
          <w:szCs w:val="36"/>
        </w:rPr>
        <w:instrText>Link utili</w:instrText>
      </w:r>
      <w:r w:rsidR="00D75D31">
        <w:instrText xml:space="preserve">" </w:instrText>
      </w:r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end"/>
      </w:r>
    </w:p>
    <w:p w14:paraId="6933ACB3" w14:textId="651FC631" w:rsidR="00093D1A" w:rsidRPr="00607F66" w:rsidRDefault="00093D1A" w:rsidP="00093D1A">
      <w:pPr>
        <w:rPr>
          <w:rFonts w:cs="Times New Roman"/>
          <w:color w:val="0000FF"/>
          <w:szCs w:val="24"/>
        </w:rPr>
      </w:pPr>
      <w:bookmarkStart w:id="6" w:name="Link_download_Java"/>
      <w:r w:rsidRPr="00093D1A">
        <w:rPr>
          <w:rFonts w:cs="Times New Roman"/>
          <w:color w:val="auto"/>
          <w:szCs w:val="24"/>
        </w:rPr>
        <w:t>1</w:t>
      </w:r>
      <w:r>
        <w:rPr>
          <w:rFonts w:cs="Times New Roman"/>
          <w:color w:val="auto"/>
          <w:szCs w:val="24"/>
        </w:rPr>
        <w:t>:</w:t>
      </w:r>
      <w:r w:rsidRPr="00093D1A">
        <w:rPr>
          <w:rFonts w:cs="Times New Roman"/>
          <w:color w:val="auto"/>
          <w:szCs w:val="24"/>
        </w:rPr>
        <w:t xml:space="preserve"> </w:t>
      </w:r>
      <w:hyperlink r:id="rId9" w:history="1">
        <w:r w:rsidRPr="00CB5433">
          <w:rPr>
            <w:rStyle w:val="Collegamentoipertestuale"/>
            <w:rFonts w:cs="Times New Roman"/>
            <w:sz w:val="24"/>
            <w:szCs w:val="24"/>
          </w:rPr>
          <w:t>https://www.oracle.com/technetwork/java/javase/downloads/jdk8-downloads-2133151.html</w:t>
        </w:r>
      </w:hyperlink>
      <w:bookmarkEnd w:id="6"/>
    </w:p>
    <w:sectPr w:rsidR="00093D1A" w:rsidRPr="00607F66" w:rsidSect="00AF129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1906" w:h="16838" w:code="9"/>
      <w:pgMar w:top="1417" w:right="1134" w:bottom="1134" w:left="1134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302B0C" w14:textId="77777777" w:rsidR="00F76711" w:rsidRDefault="00F76711" w:rsidP="00C6554A">
      <w:pPr>
        <w:spacing w:before="0" w:after="0" w:line="240" w:lineRule="auto"/>
      </w:pPr>
      <w:r>
        <w:separator/>
      </w:r>
    </w:p>
  </w:endnote>
  <w:endnote w:type="continuationSeparator" w:id="0">
    <w:p w14:paraId="341CB5F2" w14:textId="77777777" w:rsidR="00F76711" w:rsidRDefault="00F7671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9914D" w14:textId="77777777" w:rsidR="00700B8E" w:rsidRDefault="00700B8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AE1F2" w14:textId="77777777" w:rsidR="00A31AE9" w:rsidRPr="00587F95" w:rsidRDefault="00A31AE9" w:rsidP="00587F95">
    <w:pPr>
      <w:pStyle w:val="Pidipagina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A954A" w14:textId="77777777" w:rsidR="00700B8E" w:rsidRDefault="00700B8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9E71F" w14:textId="77777777" w:rsidR="00F76711" w:rsidRDefault="00F76711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3F90546" w14:textId="77777777" w:rsidR="00F76711" w:rsidRDefault="00F76711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6830CA" w14:textId="77777777" w:rsidR="00700B8E" w:rsidRDefault="00700B8E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5BCBA4" w14:textId="77777777" w:rsidR="00700B8E" w:rsidRDefault="00700B8E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10844" w14:textId="77777777" w:rsidR="00700B8E" w:rsidRDefault="00700B8E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Puntoelenco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326080A"/>
    <w:multiLevelType w:val="hybridMultilevel"/>
    <w:tmpl w:val="3968B9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DFB3936"/>
    <w:multiLevelType w:val="hybridMultilevel"/>
    <w:tmpl w:val="84B81E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5E6"/>
    <w:rsid w:val="00051950"/>
    <w:rsid w:val="0005374F"/>
    <w:rsid w:val="00093D1A"/>
    <w:rsid w:val="000B3BD0"/>
    <w:rsid w:val="000E05E7"/>
    <w:rsid w:val="000E60DF"/>
    <w:rsid w:val="000F10EB"/>
    <w:rsid w:val="00175221"/>
    <w:rsid w:val="00185AC6"/>
    <w:rsid w:val="001871E6"/>
    <w:rsid w:val="001B1863"/>
    <w:rsid w:val="001F7EC4"/>
    <w:rsid w:val="00217F3B"/>
    <w:rsid w:val="00223D51"/>
    <w:rsid w:val="00224FEB"/>
    <w:rsid w:val="002554CD"/>
    <w:rsid w:val="00274F34"/>
    <w:rsid w:val="00283189"/>
    <w:rsid w:val="00293B83"/>
    <w:rsid w:val="00297FBF"/>
    <w:rsid w:val="002B4294"/>
    <w:rsid w:val="002E2FC1"/>
    <w:rsid w:val="002F3347"/>
    <w:rsid w:val="002F648D"/>
    <w:rsid w:val="0030459C"/>
    <w:rsid w:val="0030471C"/>
    <w:rsid w:val="00333D0D"/>
    <w:rsid w:val="003439DA"/>
    <w:rsid w:val="003B24F5"/>
    <w:rsid w:val="003E3F9B"/>
    <w:rsid w:val="003F53DC"/>
    <w:rsid w:val="004C049F"/>
    <w:rsid w:val="005000E2"/>
    <w:rsid w:val="00525C0D"/>
    <w:rsid w:val="00543DA2"/>
    <w:rsid w:val="00587F95"/>
    <w:rsid w:val="005929E9"/>
    <w:rsid w:val="005B7429"/>
    <w:rsid w:val="005C6E8B"/>
    <w:rsid w:val="00607F66"/>
    <w:rsid w:val="00615743"/>
    <w:rsid w:val="006309F6"/>
    <w:rsid w:val="006355E6"/>
    <w:rsid w:val="006773D2"/>
    <w:rsid w:val="006A3CE7"/>
    <w:rsid w:val="006A52AD"/>
    <w:rsid w:val="006A6F8B"/>
    <w:rsid w:val="006B6326"/>
    <w:rsid w:val="006C1DDF"/>
    <w:rsid w:val="006E67A6"/>
    <w:rsid w:val="00700B8E"/>
    <w:rsid w:val="00702E39"/>
    <w:rsid w:val="00703F94"/>
    <w:rsid w:val="00751EDF"/>
    <w:rsid w:val="007645E7"/>
    <w:rsid w:val="0079611F"/>
    <w:rsid w:val="007D7A8D"/>
    <w:rsid w:val="00895C09"/>
    <w:rsid w:val="008B7E83"/>
    <w:rsid w:val="00923012"/>
    <w:rsid w:val="0093528E"/>
    <w:rsid w:val="009641FC"/>
    <w:rsid w:val="00A31AE9"/>
    <w:rsid w:val="00A47F0E"/>
    <w:rsid w:val="00A96335"/>
    <w:rsid w:val="00AB14F2"/>
    <w:rsid w:val="00AF1292"/>
    <w:rsid w:val="00AF5654"/>
    <w:rsid w:val="00B2268A"/>
    <w:rsid w:val="00BB737D"/>
    <w:rsid w:val="00C6554A"/>
    <w:rsid w:val="00CB5433"/>
    <w:rsid w:val="00CC5DB4"/>
    <w:rsid w:val="00CE549C"/>
    <w:rsid w:val="00CF1502"/>
    <w:rsid w:val="00D54FF3"/>
    <w:rsid w:val="00D75D31"/>
    <w:rsid w:val="00E15833"/>
    <w:rsid w:val="00E26D8E"/>
    <w:rsid w:val="00E33602"/>
    <w:rsid w:val="00E70974"/>
    <w:rsid w:val="00EB3CEE"/>
    <w:rsid w:val="00ED7C44"/>
    <w:rsid w:val="00F76711"/>
    <w:rsid w:val="00F92117"/>
    <w:rsid w:val="00FC4DBC"/>
    <w:rsid w:val="00FD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FBAE1C7"/>
  <w15:chartTrackingRefBased/>
  <w15:docId w15:val="{6FEAE1EB-863F-49E7-A8B9-B138A69E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it-I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B2268A"/>
    <w:rPr>
      <w:rFonts w:ascii="Times New Roman" w:hAnsi="Times New Roman"/>
      <w:color w:val="000000" w:themeColor="text1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B6326"/>
    <w:pPr>
      <w:keepNext/>
      <w:keepLines/>
      <w:spacing w:before="600" w:after="60"/>
      <w:contextualSpacing/>
      <w:outlineLvl w:val="0"/>
    </w:pPr>
    <w:rPr>
      <w:rFonts w:eastAsiaTheme="majorEastAsia" w:cstheme="majorBidi"/>
      <w:color w:val="007789" w:themeColor="accent1" w:themeShade="BF"/>
      <w:sz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B6326"/>
    <w:rPr>
      <w:rFonts w:ascii="Times New Roman" w:eastAsiaTheme="majorEastAsia" w:hAnsi="Times New Roman" w:cstheme="majorBidi"/>
      <w:color w:val="007789" w:themeColor="accent1" w:themeShade="BF"/>
      <w:sz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zionidicontatto">
    <w:name w:val="Informazioni di contatto"/>
    <w:basedOn w:val="Normale"/>
    <w:uiPriority w:val="4"/>
    <w:qFormat/>
    <w:rsid w:val="00C6554A"/>
    <w:pPr>
      <w:spacing w:before="0" w:after="0"/>
      <w:jc w:val="center"/>
    </w:pPr>
  </w:style>
  <w:style w:type="paragraph" w:styleId="Puntoelenco">
    <w:name w:val="List Bullet"/>
    <w:basedOn w:val="Normale"/>
    <w:uiPriority w:val="10"/>
    <w:unhideWhenUsed/>
    <w:qFormat/>
    <w:rsid w:val="00C6554A"/>
    <w:pPr>
      <w:numPr>
        <w:numId w:val="4"/>
      </w:numPr>
    </w:pPr>
  </w:style>
  <w:style w:type="paragraph" w:styleId="Titolo">
    <w:name w:val="Title"/>
    <w:basedOn w:val="Normale"/>
    <w:link w:val="TitoloCarattere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oloCarattere">
    <w:name w:val="Titolo Carattere"/>
    <w:basedOn w:val="Carpredefinitoparagrafo"/>
    <w:link w:val="Tito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ttotitolo">
    <w:name w:val="Subtitle"/>
    <w:basedOn w:val="Normale"/>
    <w:link w:val="SottotitoloCarattere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ttotitoloCarattere">
    <w:name w:val="Sottotitolo Carattere"/>
    <w:basedOn w:val="Carpredefinitoparagrafo"/>
    <w:link w:val="Sottotito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dipagina">
    <w:name w:val="footer"/>
    <w:basedOn w:val="Normale"/>
    <w:link w:val="PidipaginaCarattere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554A"/>
    <w:rPr>
      <w:caps/>
    </w:rPr>
  </w:style>
  <w:style w:type="paragraph" w:customStyle="1" w:styleId="Foto">
    <w:name w:val="Foto"/>
    <w:basedOn w:val="Normale"/>
    <w:uiPriority w:val="1"/>
    <w:qFormat/>
    <w:rsid w:val="00C6554A"/>
    <w:pPr>
      <w:spacing w:before="0" w:after="0" w:line="240" w:lineRule="auto"/>
      <w:jc w:val="center"/>
    </w:pPr>
  </w:style>
  <w:style w:type="paragraph" w:styleId="Intestazione">
    <w:name w:val="header"/>
    <w:basedOn w:val="Normale"/>
    <w:link w:val="IntestazioneCarattere"/>
    <w:uiPriority w:val="99"/>
    <w:unhideWhenUsed/>
    <w:rsid w:val="00C6554A"/>
    <w:pPr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oelenco">
    <w:name w:val="List Number"/>
    <w:basedOn w:val="Normale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C6554A"/>
    <w:rPr>
      <w:i/>
      <w:iCs/>
      <w:color w:val="007789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554A"/>
    <w:rPr>
      <w:rFonts w:ascii="Segoe UI" w:hAnsi="Segoe UI" w:cs="Segoe UI"/>
      <w:szCs w:val="18"/>
    </w:rPr>
  </w:style>
  <w:style w:type="paragraph" w:styleId="Testodelblocco">
    <w:name w:val="Block Text"/>
    <w:basedOn w:val="Normale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C6554A"/>
    <w:rPr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C6554A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C6554A"/>
    <w:rPr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6554A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6554A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6554A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C6554A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6554A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6554A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6554A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C6554A"/>
    <w:rPr>
      <w:color w:val="835D00" w:themeColor="accent3" w:themeShade="80"/>
      <w:u w:val="single"/>
    </w:rPr>
  </w:style>
  <w:style w:type="paragraph" w:styleId="Testomacro">
    <w:name w:val="macro"/>
    <w:link w:val="TestomacroCarattere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C6554A"/>
    <w:rPr>
      <w:rFonts w:ascii="Consolas" w:hAnsi="Consolas"/>
      <w:szCs w:val="20"/>
    </w:rPr>
  </w:style>
  <w:style w:type="character" w:styleId="Testosegnaposto">
    <w:name w:val="Placeholder Text"/>
    <w:basedOn w:val="Carpredefinitoparagrafo"/>
    <w:uiPriority w:val="99"/>
    <w:semiHidden/>
    <w:rsid w:val="00C6554A"/>
    <w:rPr>
      <w:color w:val="595959" w:themeColor="text1" w:themeTint="A6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C6554A"/>
    <w:rPr>
      <w:rFonts w:ascii="Consolas" w:hAnsi="Consolas"/>
      <w:szCs w:val="2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agrafoelenco">
    <w:name w:val="List Paragraph"/>
    <w:basedOn w:val="Normale"/>
    <w:uiPriority w:val="34"/>
    <w:unhideWhenUsed/>
    <w:qFormat/>
    <w:rsid w:val="00297FBF"/>
    <w:pPr>
      <w:ind w:left="720"/>
      <w:contextualSpacing/>
    </w:pPr>
  </w:style>
  <w:style w:type="character" w:styleId="Menzionenonrisolta">
    <w:name w:val="Unresolved Mention"/>
    <w:basedOn w:val="Carpredefinitoparagrafo"/>
    <w:uiPriority w:val="99"/>
    <w:semiHidden/>
    <w:unhideWhenUsed/>
    <w:rsid w:val="00093D1A"/>
    <w:rPr>
      <w:color w:val="605E5C"/>
      <w:shd w:val="clear" w:color="auto" w:fill="E1DFDD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6E67A6"/>
    <w:pPr>
      <w:spacing w:before="0" w:after="0" w:line="240" w:lineRule="auto"/>
      <w:ind w:left="220" w:hanging="220"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DA2"/>
    <w:pPr>
      <w:spacing w:before="240" w:after="0" w:line="259" w:lineRule="auto"/>
      <w:contextualSpacing w:val="0"/>
      <w:outlineLvl w:val="9"/>
    </w:pPr>
    <w:rPr>
      <w:szCs w:val="32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543DA2"/>
    <w:pPr>
      <w:spacing w:before="0" w:after="100" w:line="259" w:lineRule="auto"/>
      <w:ind w:left="220"/>
    </w:pPr>
    <w:rPr>
      <w:rFonts w:eastAsiaTheme="minorEastAsia" w:cs="Times New Roman"/>
      <w:color w:val="auto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DA2"/>
    <w:pPr>
      <w:spacing w:before="0" w:after="100" w:line="259" w:lineRule="auto"/>
    </w:pPr>
    <w:rPr>
      <w:rFonts w:eastAsiaTheme="minorEastAsia" w:cs="Times New Roman"/>
      <w:color w:val="auto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543DA2"/>
    <w:pPr>
      <w:spacing w:before="0" w:after="100" w:line="259" w:lineRule="auto"/>
      <w:ind w:left="440"/>
    </w:pPr>
    <w:rPr>
      <w:rFonts w:eastAsiaTheme="minorEastAsia" w:cs="Times New Roman"/>
      <w:color w:val="auto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oracle.com/technetwork/java/javase/downloads/jdk8-downloads-2133151.html" TargetMode="External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o\AppData\Roaming\Microsoft\Templates\Relazione%20con%20fotografia%20in%20copertin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7CBA7-5798-46F3-8608-94E24D02B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 con fotografia in copertina.dotx</Template>
  <TotalTime>14</TotalTime>
  <Pages>5</Pages>
  <Words>395</Words>
  <Characters>2254</Characters>
  <Application>Microsoft Office Word</Application>
  <DocSecurity>0</DocSecurity>
  <Lines>18</Lines>
  <Paragraphs>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</dc:creator>
  <cp:keywords/>
  <dc:description/>
  <cp:lastModifiedBy>FERRARI NICOLO'</cp:lastModifiedBy>
  <cp:revision>13</cp:revision>
  <cp:lastPrinted>2019-08-18T17:00:00Z</cp:lastPrinted>
  <dcterms:created xsi:type="dcterms:W3CDTF">2019-08-29T12:51:00Z</dcterms:created>
  <dcterms:modified xsi:type="dcterms:W3CDTF">2019-08-29T19:02:00Z</dcterms:modified>
</cp:coreProperties>
</file>