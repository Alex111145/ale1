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0D561" w14:textId="1E19D5DE" w:rsidR="00A62AD3" w:rsidRPr="00893397" w:rsidRDefault="0030471C" w:rsidP="705ECA6A">
      <w:pPr>
        <w:pStyle w:val="Informazionidicontatto"/>
        <w:jc w:val="left"/>
        <w:rPr>
          <w:rFonts w:eastAsiaTheme="majorEastAsia" w:cs="Times New Roman"/>
          <w:color w:val="007789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28D4AC" wp14:editId="6D858A22">
            <wp:simplePos x="0" y="0"/>
            <wp:positionH relativeFrom="margin">
              <wp:posOffset>-743585</wp:posOffset>
            </wp:positionH>
            <wp:positionV relativeFrom="margin">
              <wp:posOffset>-1029970</wp:posOffset>
            </wp:positionV>
            <wp:extent cx="7694930" cy="10936605"/>
            <wp:effectExtent l="0" t="0" r="1270" b="0"/>
            <wp:wrapSquare wrapText="bothSides"/>
            <wp:docPr id="40458085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1093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54A" w:rsidRPr="705ECA6A">
        <w:rPr>
          <w:rFonts w:cs="Times New Roman"/>
        </w:rPr>
        <w:br w:type="page"/>
      </w:r>
    </w:p>
    <w:p w14:paraId="3E71967E" w14:textId="50BC06A2" w:rsidR="00924BCF" w:rsidRPr="00E03057" w:rsidRDefault="007B23A3" w:rsidP="00B62049">
      <w:pPr>
        <w:jc w:val="center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lastRenderedPageBreak/>
        <w:t>Q</w:t>
      </w:r>
      <w:r w:rsidR="00924BCF" w:rsidRPr="7BC75716">
        <w:rPr>
          <w:rFonts w:cs="Times New Roman"/>
          <w:color w:val="auto"/>
          <w:szCs w:val="28"/>
        </w:rPr>
        <w:t xml:space="preserve">uesta pagina e stata lasciata </w:t>
      </w:r>
      <w:r w:rsidR="752C7A11" w:rsidRPr="7BC75716">
        <w:rPr>
          <w:rFonts w:cs="Times New Roman"/>
          <w:color w:val="auto"/>
          <w:szCs w:val="28"/>
        </w:rPr>
        <w:t>bianca intenzionalmente</w:t>
      </w:r>
      <w:r w:rsidR="1832D9B2" w:rsidRPr="7BC75716">
        <w:rPr>
          <w:rFonts w:cs="Times New Roman"/>
          <w:color w:val="auto"/>
          <w:szCs w:val="28"/>
        </w:rPr>
        <w:t>.</w:t>
      </w:r>
    </w:p>
    <w:p w14:paraId="79F23B57" w14:textId="11311DF6" w:rsidR="00924BCF" w:rsidRDefault="00924BCF">
      <w:pPr>
        <w:rPr>
          <w:rFonts w:cs="Times New Roman"/>
          <w:color w:val="007789" w:themeColor="accent1" w:themeShade="BF"/>
          <w:sz w:val="36"/>
        </w:rPr>
      </w:pPr>
      <w:r>
        <w:rPr>
          <w:rFonts w:cs="Times New Roman"/>
          <w:color w:val="007789" w:themeColor="accent1" w:themeShade="BF"/>
          <w:sz w:val="36"/>
        </w:rPr>
        <w:br w:type="page"/>
      </w:r>
    </w:p>
    <w:sdt>
      <w:sdtPr>
        <w:rPr>
          <w:rFonts w:eastAsiaTheme="minorHAnsi" w:cstheme="minorBidi"/>
          <w:color w:val="000000" w:themeColor="text1"/>
          <w:sz w:val="28"/>
          <w:szCs w:val="22"/>
          <w:lang w:eastAsia="en-US"/>
        </w:rPr>
        <w:id w:val="1965388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9D02B6" w14:textId="198E8653" w:rsidR="004B2F71" w:rsidRPr="00BB4E62" w:rsidRDefault="004B2F71">
          <w:pPr>
            <w:pStyle w:val="Titolosommario"/>
            <w:rPr>
              <w:rStyle w:val="Titolo1Carattere"/>
            </w:rPr>
          </w:pPr>
          <w:r w:rsidRPr="00BB4E62">
            <w:rPr>
              <w:rStyle w:val="Titolo1Carattere"/>
            </w:rPr>
            <w:t>INDICE</w:t>
          </w:r>
        </w:p>
        <w:p w14:paraId="2B2132DE" w14:textId="58BFDC76" w:rsidR="003913A0" w:rsidRDefault="004B2F71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13115" w:history="1">
            <w:r w:rsidR="003913A0" w:rsidRPr="000E3E76">
              <w:rPr>
                <w:rStyle w:val="Collegamentoipertestuale"/>
                <w:noProof/>
              </w:rPr>
              <w:t>COS’È EMOTIONAL MAPS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_Toc17813115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3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33A932E9" w14:textId="52817770" w:rsidR="003913A0" w:rsidRDefault="00372D5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16" w:history="1">
            <w:r w:rsidR="003913A0" w:rsidRPr="000E3E76">
              <w:rPr>
                <w:rStyle w:val="Collegamentoipertestuale"/>
                <w:noProof/>
              </w:rPr>
              <w:t>COMANDI SUPPORTATI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_Toc17813116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4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7D12DA53" w14:textId="06B39267" w:rsidR="003913A0" w:rsidRDefault="00372D5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17" w:history="1">
            <w:r w:rsidR="003913A0" w:rsidRPr="000E3E76">
              <w:rPr>
                <w:rStyle w:val="Collegamentoipertestuale"/>
                <w:noProof/>
              </w:rPr>
              <w:t>IMPORT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_Toc17813117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4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574E9F82" w14:textId="047A6EA6" w:rsidR="003913A0" w:rsidRDefault="00372D5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18" w:history="1">
            <w:r w:rsidR="003913A0" w:rsidRPr="000E3E76">
              <w:rPr>
                <w:rStyle w:val="Collegamentoipertestuale"/>
                <w:noProof/>
              </w:rPr>
              <w:t>CREATE_MAP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_Toc17813118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5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7E4A13B7" w14:textId="3A463FBB" w:rsidR="003913A0" w:rsidRDefault="00372D5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19" w:history="1">
            <w:r w:rsidR="003913A0" w:rsidRPr="000E3E76">
              <w:rPr>
                <w:rStyle w:val="Collegamentoipertestuale"/>
                <w:noProof/>
              </w:rPr>
              <w:t>STRUTTURE DATI UTILIZZATE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_Toc17813119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5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7AE35D58" w14:textId="76057E4A" w:rsidR="003913A0" w:rsidRDefault="00372D5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20" w:history="1">
            <w:r w:rsidR="003913A0" w:rsidRPr="000E3E76">
              <w:rPr>
                <w:rStyle w:val="Collegamentoipertestuale"/>
                <w:noProof/>
              </w:rPr>
              <w:t>ARCHIVIAZIONE DEI DATI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_Toc17813120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5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7F81018F" w14:textId="4B5B232D" w:rsidR="003913A0" w:rsidRDefault="00372D5E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21" w:history="1">
            <w:r w:rsidR="003913A0" w:rsidRPr="000E3E76">
              <w:rPr>
                <w:rStyle w:val="Collegamentoipertestuale"/>
                <w:noProof/>
              </w:rPr>
              <w:t>DEFINIZIONE DEI VALORI DEGLI EVENTI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_Toc17813121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6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1325D040" w14:textId="3583E9E1" w:rsidR="003913A0" w:rsidRDefault="00372D5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22" w:history="1">
            <w:r w:rsidR="003913A0" w:rsidRPr="000E3E76">
              <w:rPr>
                <w:rStyle w:val="Collegamentoipertestuale"/>
                <w:noProof/>
              </w:rPr>
              <w:t>SCELTE IMPLEMENTATIVE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_Toc17813122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6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2CB2E01F" w14:textId="2ED33802" w:rsidR="003913A0" w:rsidRDefault="00372D5E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it-IT"/>
            </w:rPr>
          </w:pPr>
          <w:hyperlink w:anchor="_Toc17813123" w:history="1">
            <w:r w:rsidR="003913A0" w:rsidRPr="000E3E76">
              <w:rPr>
                <w:rStyle w:val="Collegamentoipertestuale"/>
                <w:noProof/>
              </w:rPr>
              <w:t>GESTIONE DEGLI ERRORI</w:t>
            </w:r>
            <w:r w:rsidR="003913A0">
              <w:rPr>
                <w:noProof/>
                <w:webHidden/>
              </w:rPr>
              <w:tab/>
            </w:r>
            <w:r w:rsidR="003913A0">
              <w:rPr>
                <w:noProof/>
                <w:webHidden/>
              </w:rPr>
              <w:fldChar w:fldCharType="begin"/>
            </w:r>
            <w:r w:rsidR="003913A0">
              <w:rPr>
                <w:noProof/>
                <w:webHidden/>
              </w:rPr>
              <w:instrText xml:space="preserve"> PAGEREF _Toc17813123 \h </w:instrText>
            </w:r>
            <w:r w:rsidR="003913A0">
              <w:rPr>
                <w:noProof/>
                <w:webHidden/>
              </w:rPr>
            </w:r>
            <w:r w:rsidR="003913A0">
              <w:rPr>
                <w:noProof/>
                <w:webHidden/>
              </w:rPr>
              <w:fldChar w:fldCharType="separate"/>
            </w:r>
            <w:r w:rsidR="003913A0">
              <w:rPr>
                <w:noProof/>
                <w:webHidden/>
              </w:rPr>
              <w:t>6</w:t>
            </w:r>
            <w:r w:rsidR="003913A0">
              <w:rPr>
                <w:noProof/>
                <w:webHidden/>
              </w:rPr>
              <w:fldChar w:fldCharType="end"/>
            </w:r>
          </w:hyperlink>
        </w:p>
        <w:p w14:paraId="337DDCE1" w14:textId="6227C799" w:rsidR="004B2F71" w:rsidRDefault="004B2F71">
          <w:r>
            <w:rPr>
              <w:b/>
              <w:bCs/>
            </w:rPr>
            <w:fldChar w:fldCharType="end"/>
          </w:r>
        </w:p>
      </w:sdtContent>
    </w:sdt>
    <w:p w14:paraId="0BC597E8" w14:textId="77777777" w:rsidR="00FC0F4E" w:rsidRDefault="00A32119" w:rsidP="00FF3A1E">
      <w:pPr>
        <w:ind w:firstLine="720"/>
        <w:rPr>
          <w:rFonts w:cs="Times New Roman"/>
        </w:rPr>
      </w:pPr>
      <w:r w:rsidRPr="00893397">
        <w:rPr>
          <w:rFonts w:cs="Times New Roman"/>
        </w:rPr>
        <w:br w:type="page"/>
      </w:r>
    </w:p>
    <w:p w14:paraId="4EDEAC14" w14:textId="4AB78C20" w:rsidR="00FC0F4E" w:rsidRPr="00AC4997" w:rsidRDefault="00FC0F4E" w:rsidP="0092630F">
      <w:pPr>
        <w:pStyle w:val="Titolo1"/>
      </w:pPr>
      <w:bookmarkStart w:id="0" w:name="_Toc17813115"/>
      <w:r w:rsidRPr="7BC75716">
        <w:lastRenderedPageBreak/>
        <w:t>C</w:t>
      </w:r>
      <w:r w:rsidR="00617A50" w:rsidRPr="7BC75716">
        <w:t>OS’È EMOTIONAL MAPS</w:t>
      </w:r>
      <w:bookmarkEnd w:id="0"/>
    </w:p>
    <w:p w14:paraId="7A3C3E6C" w14:textId="0284C42A" w:rsidR="00A32119" w:rsidRPr="002D4A50" w:rsidRDefault="32795FBF" w:rsidP="7BC75716">
      <w:pPr>
        <w:ind w:firstLine="720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“</w:t>
      </w:r>
      <w:r w:rsidR="00D34B64" w:rsidRPr="7BC75716">
        <w:rPr>
          <w:rFonts w:cs="Times New Roman"/>
          <w:color w:val="auto"/>
          <w:szCs w:val="28"/>
        </w:rPr>
        <w:t>Emotional Maps</w:t>
      </w:r>
      <w:r w:rsidR="0F6ED90F" w:rsidRPr="7BC75716">
        <w:rPr>
          <w:rFonts w:cs="Times New Roman"/>
          <w:color w:val="auto"/>
          <w:szCs w:val="28"/>
        </w:rPr>
        <w:t>”</w:t>
      </w:r>
      <w:r w:rsidR="00D34B64" w:rsidRPr="7BC75716">
        <w:rPr>
          <w:rFonts w:cs="Times New Roman"/>
          <w:color w:val="auto"/>
          <w:szCs w:val="28"/>
        </w:rPr>
        <w:t xml:space="preserve"> è un software </w:t>
      </w:r>
      <w:r w:rsidR="3FE53350" w:rsidRPr="7BC75716">
        <w:rPr>
          <w:rFonts w:cs="Times New Roman"/>
          <w:color w:val="auto"/>
          <w:szCs w:val="28"/>
        </w:rPr>
        <w:t>per l’</w:t>
      </w:r>
      <w:r w:rsidR="00D34B64" w:rsidRPr="7BC75716">
        <w:rPr>
          <w:rFonts w:cs="Times New Roman"/>
          <w:color w:val="auto"/>
          <w:szCs w:val="28"/>
        </w:rPr>
        <w:t>elabora</w:t>
      </w:r>
      <w:r w:rsidR="3100211F" w:rsidRPr="7BC75716">
        <w:rPr>
          <w:rFonts w:cs="Times New Roman"/>
          <w:color w:val="auto"/>
          <w:szCs w:val="28"/>
        </w:rPr>
        <w:t>zione delle</w:t>
      </w:r>
      <w:r w:rsidR="00D34B64" w:rsidRPr="7BC75716">
        <w:rPr>
          <w:rFonts w:cs="Times New Roman"/>
          <w:color w:val="auto"/>
          <w:szCs w:val="28"/>
        </w:rPr>
        <w:t xml:space="preserve"> </w:t>
      </w:r>
      <w:r w:rsidR="00123561" w:rsidRPr="7BC75716">
        <w:rPr>
          <w:rFonts w:cs="Times New Roman"/>
          <w:color w:val="auto"/>
          <w:szCs w:val="28"/>
        </w:rPr>
        <w:t xml:space="preserve">informazioni ottenute mediante </w:t>
      </w:r>
      <w:r w:rsidR="006A7F45" w:rsidRPr="7BC75716">
        <w:rPr>
          <w:rFonts w:cs="Times New Roman"/>
          <w:color w:val="auto"/>
          <w:szCs w:val="28"/>
        </w:rPr>
        <w:t xml:space="preserve">riconoscimento facciale </w:t>
      </w:r>
      <w:r w:rsidR="0550E436" w:rsidRPr="7BC75716">
        <w:rPr>
          <w:rFonts w:cs="Times New Roman"/>
          <w:color w:val="auto"/>
          <w:szCs w:val="28"/>
        </w:rPr>
        <w:t xml:space="preserve">eseguito sulle foto scattate dagli utenti tramite </w:t>
      </w:r>
      <w:r w:rsidR="1719B9AC" w:rsidRPr="7BC75716">
        <w:rPr>
          <w:rFonts w:cs="Times New Roman"/>
          <w:color w:val="auto"/>
          <w:szCs w:val="28"/>
        </w:rPr>
        <w:t>“</w:t>
      </w:r>
      <w:r w:rsidR="0550E436" w:rsidRPr="7BC75716">
        <w:rPr>
          <w:rFonts w:cs="Times New Roman"/>
          <w:color w:val="auto"/>
          <w:szCs w:val="28"/>
        </w:rPr>
        <w:t>Facedoor</w:t>
      </w:r>
      <w:r w:rsidR="7DA929CD" w:rsidRPr="7BC75716">
        <w:rPr>
          <w:rFonts w:cs="Times New Roman"/>
          <w:color w:val="auto"/>
          <w:szCs w:val="28"/>
        </w:rPr>
        <w:t>”</w:t>
      </w:r>
      <w:r w:rsidR="00F715A5" w:rsidRPr="7BC75716">
        <w:rPr>
          <w:rFonts w:cs="Times New Roman"/>
          <w:color w:val="auto"/>
          <w:szCs w:val="28"/>
        </w:rPr>
        <w:t xml:space="preserve"> </w:t>
      </w:r>
      <w:r w:rsidR="000F7BCF" w:rsidRPr="7BC75716">
        <w:rPr>
          <w:rFonts w:cs="Times New Roman"/>
          <w:color w:val="auto"/>
          <w:szCs w:val="28"/>
        </w:rPr>
        <w:t>presso un POI</w:t>
      </w:r>
      <w:r w:rsidR="005E740F" w:rsidRPr="7BC75716">
        <w:rPr>
          <w:rFonts w:cs="Times New Roman"/>
          <w:color w:val="auto"/>
          <w:szCs w:val="28"/>
        </w:rPr>
        <w:t xml:space="preserve"> e di estrarre una serie di dati statistici </w:t>
      </w:r>
      <w:r w:rsidR="563F24FF" w:rsidRPr="7BC75716">
        <w:rPr>
          <w:rFonts w:cs="Times New Roman"/>
          <w:color w:val="auto"/>
          <w:szCs w:val="28"/>
        </w:rPr>
        <w:t>riguardanti gli stati emotivi registrati</w:t>
      </w:r>
      <w:r w:rsidR="005E740F" w:rsidRPr="7BC75716">
        <w:rPr>
          <w:rFonts w:cs="Times New Roman"/>
          <w:color w:val="auto"/>
          <w:szCs w:val="28"/>
        </w:rPr>
        <w:t>.</w:t>
      </w:r>
    </w:p>
    <w:p w14:paraId="5504C9E8" w14:textId="24284964" w:rsidR="549D8F33" w:rsidRDefault="00973825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(V</w:t>
      </w:r>
      <w:r w:rsidR="549D8F33" w:rsidRPr="7BC75716">
        <w:rPr>
          <w:rFonts w:cs="Times New Roman"/>
          <w:color w:val="auto"/>
          <w:szCs w:val="28"/>
        </w:rPr>
        <w:t xml:space="preserve"> questa parte probabilmente va spostata V )</w:t>
      </w:r>
    </w:p>
    <w:p w14:paraId="294D4AC2" w14:textId="1B733ED6" w:rsidR="001708BF" w:rsidRPr="002D4A50" w:rsidRDefault="001708BF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Il software prende in input un file </w:t>
      </w:r>
      <w:r w:rsidR="00FD34FD" w:rsidRPr="7BC75716">
        <w:rPr>
          <w:rFonts w:cs="Times New Roman"/>
          <w:color w:val="auto"/>
          <w:szCs w:val="28"/>
        </w:rPr>
        <w:t xml:space="preserve">in formato </w:t>
      </w:r>
      <w:r w:rsidR="17F37B74" w:rsidRPr="7BC75716">
        <w:rPr>
          <w:rFonts w:cs="Times New Roman"/>
          <w:color w:val="auto"/>
          <w:szCs w:val="28"/>
        </w:rPr>
        <w:t>“</w:t>
      </w:r>
      <w:r w:rsidR="00FD34FD" w:rsidRPr="7BC75716">
        <w:rPr>
          <w:rFonts w:cs="Times New Roman"/>
          <w:color w:val="auto"/>
          <w:szCs w:val="28"/>
        </w:rPr>
        <w:t>.txt</w:t>
      </w:r>
      <w:r w:rsidR="6A2DEC92" w:rsidRPr="7BC75716">
        <w:rPr>
          <w:rFonts w:cs="Times New Roman"/>
          <w:color w:val="auto"/>
          <w:szCs w:val="28"/>
        </w:rPr>
        <w:t>”</w:t>
      </w:r>
      <w:r w:rsidR="00FD34FD" w:rsidRPr="7BC75716">
        <w:rPr>
          <w:rFonts w:cs="Times New Roman"/>
          <w:color w:val="auto"/>
          <w:szCs w:val="28"/>
        </w:rPr>
        <w:t xml:space="preserve"> contenente </w:t>
      </w:r>
      <w:r w:rsidR="00CD482C" w:rsidRPr="7BC75716">
        <w:rPr>
          <w:rFonts w:cs="Times New Roman"/>
          <w:color w:val="auto"/>
          <w:szCs w:val="28"/>
        </w:rPr>
        <w:t xml:space="preserve">lo stato </w:t>
      </w:r>
      <w:r w:rsidR="008C7146" w:rsidRPr="7BC75716">
        <w:rPr>
          <w:rFonts w:cs="Times New Roman"/>
          <w:color w:val="auto"/>
          <w:szCs w:val="28"/>
        </w:rPr>
        <w:t xml:space="preserve">di registrazione </w:t>
      </w:r>
      <w:r w:rsidR="00CD482C" w:rsidRPr="7BC75716">
        <w:rPr>
          <w:rFonts w:cs="Times New Roman"/>
          <w:color w:val="auto"/>
          <w:szCs w:val="28"/>
        </w:rPr>
        <w:t>dell’utente,</w:t>
      </w:r>
      <w:r w:rsidR="002F3B9B" w:rsidRPr="7BC75716">
        <w:rPr>
          <w:rFonts w:cs="Times New Roman"/>
          <w:color w:val="auto"/>
          <w:szCs w:val="28"/>
        </w:rPr>
        <w:t xml:space="preserve"> </w:t>
      </w:r>
      <w:r w:rsidR="001E0417" w:rsidRPr="7BC75716">
        <w:rPr>
          <w:rFonts w:cs="Times New Roman"/>
          <w:color w:val="auto"/>
          <w:szCs w:val="28"/>
        </w:rPr>
        <w:t>il suo stato di accesso</w:t>
      </w:r>
      <w:r w:rsidR="002F3B9B" w:rsidRPr="7BC75716">
        <w:rPr>
          <w:rFonts w:cs="Times New Roman"/>
          <w:color w:val="auto"/>
          <w:szCs w:val="28"/>
        </w:rPr>
        <w:t xml:space="preserve">, la data della foto, </w:t>
      </w:r>
      <w:r w:rsidR="008C7146" w:rsidRPr="7BC75716">
        <w:rPr>
          <w:rFonts w:cs="Times New Roman"/>
          <w:color w:val="auto"/>
          <w:szCs w:val="28"/>
        </w:rPr>
        <w:t xml:space="preserve">l’ID utente, </w:t>
      </w:r>
      <w:r w:rsidR="001E0417" w:rsidRPr="7BC75716">
        <w:rPr>
          <w:rFonts w:cs="Times New Roman"/>
          <w:color w:val="auto"/>
          <w:szCs w:val="28"/>
        </w:rPr>
        <w:t xml:space="preserve">le coordinate geografiche </w:t>
      </w:r>
      <w:r w:rsidR="003D03EC" w:rsidRPr="7BC75716">
        <w:rPr>
          <w:rFonts w:cs="Times New Roman"/>
          <w:color w:val="auto"/>
          <w:szCs w:val="28"/>
        </w:rPr>
        <w:t xml:space="preserve">e lo stato emotivo. Per essere </w:t>
      </w:r>
      <w:r w:rsidR="00E81F8B" w:rsidRPr="7BC75716">
        <w:rPr>
          <w:rFonts w:cs="Times New Roman"/>
          <w:color w:val="auto"/>
          <w:szCs w:val="28"/>
        </w:rPr>
        <w:t>s</w:t>
      </w:r>
      <w:r w:rsidR="005C022E" w:rsidRPr="7BC75716">
        <w:rPr>
          <w:rFonts w:cs="Times New Roman"/>
          <w:color w:val="auto"/>
          <w:szCs w:val="28"/>
        </w:rPr>
        <w:t>i</w:t>
      </w:r>
      <w:r w:rsidR="00F50D2E" w:rsidRPr="7BC75716">
        <w:rPr>
          <w:rFonts w:cs="Times New Roman"/>
          <w:color w:val="auto"/>
          <w:szCs w:val="28"/>
        </w:rPr>
        <w:t>ntatticamente</w:t>
      </w:r>
      <w:r w:rsidR="00E81F8B" w:rsidRPr="7BC75716">
        <w:rPr>
          <w:rFonts w:cs="Times New Roman"/>
          <w:color w:val="auto"/>
          <w:szCs w:val="28"/>
        </w:rPr>
        <w:t xml:space="preserve"> corretto deve essere</w:t>
      </w:r>
      <w:r w:rsidR="00232A66" w:rsidRPr="7BC75716">
        <w:rPr>
          <w:rFonts w:cs="Times New Roman"/>
          <w:color w:val="auto"/>
          <w:szCs w:val="28"/>
        </w:rPr>
        <w:t xml:space="preserve"> scritto in questa maniera:</w:t>
      </w:r>
    </w:p>
    <w:p w14:paraId="2FF2ABE4" w14:textId="5B31B880" w:rsidR="00232A66" w:rsidRPr="002D4A50" w:rsidRDefault="00AC6CA7" w:rsidP="00C60E23">
      <w:pPr>
        <w:jc w:val="center"/>
        <w:rPr>
          <w:rFonts w:cs="Times New Roman"/>
          <w:color w:val="auto"/>
          <w:szCs w:val="28"/>
        </w:rPr>
      </w:pPr>
      <w:r w:rsidRPr="24199DC3">
        <w:rPr>
          <w:rFonts w:cs="Times New Roman"/>
          <w:color w:val="auto"/>
          <w:szCs w:val="28"/>
        </w:rPr>
        <w:t>IN LOGIN 09042019</w:t>
      </w:r>
      <w:r w:rsidR="0066687D" w:rsidRPr="24199DC3">
        <w:rPr>
          <w:rFonts w:cs="Times New Roman"/>
          <w:color w:val="auto"/>
          <w:szCs w:val="28"/>
        </w:rPr>
        <w:t xml:space="preserve"> </w:t>
      </w:r>
      <w:r w:rsidR="24199DC3" w:rsidRPr="24199DC3">
        <w:rPr>
          <w:rFonts w:cs="Times New Roman"/>
          <w:color w:val="auto"/>
          <w:szCs w:val="28"/>
        </w:rPr>
        <w:t xml:space="preserve">de432 </w:t>
      </w:r>
      <w:r w:rsidR="0066687D" w:rsidRPr="24199DC3">
        <w:rPr>
          <w:rFonts w:cs="Times New Roman"/>
          <w:color w:val="auto"/>
          <w:szCs w:val="28"/>
        </w:rPr>
        <w:t>45.463,9.188 A</w:t>
      </w:r>
    </w:p>
    <w:p w14:paraId="1283D458" w14:textId="77777777" w:rsidR="0079480A" w:rsidRPr="002D4A50" w:rsidRDefault="0020260D" w:rsidP="00C60E23">
      <w:pPr>
        <w:rPr>
          <w:rFonts w:cs="Times New Roman"/>
          <w:color w:val="auto"/>
        </w:rPr>
      </w:pPr>
      <w:r w:rsidRPr="002D4A50">
        <w:rPr>
          <w:rFonts w:cs="Times New Roman"/>
          <w:color w:val="auto"/>
        </w:rPr>
        <w:t>La corretta compilazione del file di input è essenziale per ottenere dati corretti</w:t>
      </w:r>
      <w:r w:rsidR="0079480A" w:rsidRPr="002D4A50">
        <w:rPr>
          <w:rFonts w:cs="Times New Roman"/>
          <w:color w:val="auto"/>
        </w:rPr>
        <w:t>.</w:t>
      </w:r>
    </w:p>
    <w:p w14:paraId="22F32831" w14:textId="20753B3A" w:rsidR="0079480A" w:rsidRPr="002D4A50" w:rsidRDefault="0079480A" w:rsidP="00C60E23">
      <w:pPr>
        <w:rPr>
          <w:rFonts w:cs="Times New Roman"/>
          <w:color w:val="auto"/>
        </w:rPr>
      </w:pPr>
      <w:r w:rsidRPr="002D4A50">
        <w:rPr>
          <w:rFonts w:cs="Times New Roman"/>
          <w:color w:val="auto"/>
        </w:rPr>
        <w:t xml:space="preserve">Nel </w:t>
      </w:r>
      <w:r w:rsidR="00FD3CD9" w:rsidRPr="002D4A50">
        <w:rPr>
          <w:rFonts w:cs="Times New Roman"/>
          <w:color w:val="auto"/>
        </w:rPr>
        <w:t>programma</w:t>
      </w:r>
      <w:r w:rsidRPr="002D4A50">
        <w:rPr>
          <w:rFonts w:cs="Times New Roman"/>
          <w:color w:val="auto"/>
        </w:rPr>
        <w:t xml:space="preserve"> possono essere utilizzati due comandi:</w:t>
      </w:r>
    </w:p>
    <w:p w14:paraId="585B4E41" w14:textId="11CECAC8" w:rsidR="00C60E23" w:rsidRPr="002D4A50" w:rsidRDefault="0079480A" w:rsidP="0079480A">
      <w:pPr>
        <w:pStyle w:val="Paragrafoelenco"/>
        <w:numPr>
          <w:ilvl w:val="0"/>
          <w:numId w:val="18"/>
        </w:numPr>
        <w:rPr>
          <w:rFonts w:cs="Times New Roman"/>
          <w:color w:val="auto"/>
        </w:rPr>
      </w:pPr>
      <w:r w:rsidRPr="002D4A50">
        <w:rPr>
          <w:rFonts w:cs="Times New Roman"/>
          <w:color w:val="auto"/>
        </w:rPr>
        <w:t>IMPORT</w:t>
      </w:r>
    </w:p>
    <w:p w14:paraId="416E6D46" w14:textId="77777777" w:rsidR="00C476FD" w:rsidRDefault="0079480A" w:rsidP="003C6A04">
      <w:pPr>
        <w:pStyle w:val="Paragrafoelenco"/>
        <w:numPr>
          <w:ilvl w:val="0"/>
          <w:numId w:val="18"/>
        </w:numPr>
        <w:rPr>
          <w:rFonts w:cs="Times New Roman"/>
          <w:color w:val="auto"/>
          <w:szCs w:val="28"/>
        </w:rPr>
      </w:pPr>
      <w:r w:rsidRPr="488CE550">
        <w:rPr>
          <w:rFonts w:cs="Times New Roman"/>
          <w:color w:val="auto"/>
          <w:szCs w:val="28"/>
        </w:rPr>
        <w:t>CREATE_MAP</w:t>
      </w:r>
    </w:p>
    <w:p w14:paraId="205B28FD" w14:textId="3EBBB07C" w:rsidR="00C476FD" w:rsidRPr="003C6A04" w:rsidRDefault="488CE550" w:rsidP="003C6A04">
      <w:pPr>
        <w:pStyle w:val="Titolo1"/>
        <w:rPr>
          <w:rFonts w:cs="Times New Roman"/>
          <w:color w:val="auto"/>
          <w:szCs w:val="28"/>
        </w:rPr>
      </w:pPr>
      <w:r>
        <w:br w:type="page"/>
      </w:r>
      <w:bookmarkStart w:id="1" w:name="_Toc17813116"/>
      <w:r w:rsidR="3BC4CBFD" w:rsidRPr="7BC75716">
        <w:lastRenderedPageBreak/>
        <w:t>COMANDI SUPPORTATI</w:t>
      </w:r>
      <w:bookmarkEnd w:id="1"/>
    </w:p>
    <w:p w14:paraId="046DFB32" w14:textId="39AC7E7E" w:rsidR="00C476FD" w:rsidRDefault="00C476FD" w:rsidP="00663693">
      <w:pPr>
        <w:pStyle w:val="Titolo2"/>
        <w:rPr>
          <w:rFonts w:cs="Times New Roman"/>
          <w:sz w:val="36"/>
          <w:szCs w:val="36"/>
        </w:rPr>
      </w:pPr>
      <w:bookmarkStart w:id="2" w:name="_Toc17813117"/>
      <w:r w:rsidRPr="7BC75716">
        <w:t>IMPORT</w:t>
      </w:r>
      <w:bookmarkEnd w:id="2"/>
    </w:p>
    <w:p w14:paraId="5FEA7422" w14:textId="53913FCB" w:rsidR="00D76E71" w:rsidRDefault="00FF3A1E" w:rsidP="00C476FD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ab/>
      </w:r>
      <w:r w:rsidR="008C0907">
        <w:rPr>
          <w:rFonts w:cs="Times New Roman"/>
          <w:color w:val="auto"/>
        </w:rPr>
        <w:t>Il comando viene utilizzato per indicare il file contenente i file log delle Emotional Maps da importare.</w:t>
      </w:r>
    </w:p>
    <w:p w14:paraId="06492152" w14:textId="2B7EA60C" w:rsidR="008C0907" w:rsidRDefault="0012677F" w:rsidP="00C476FD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La formattazione del comando è la seguente:</w:t>
      </w:r>
    </w:p>
    <w:p w14:paraId="34B4F4CD" w14:textId="046340A9" w:rsidR="0012677F" w:rsidRDefault="0012677F" w:rsidP="0012677F">
      <w:pPr>
        <w:jc w:val="center"/>
        <w:rPr>
          <w:rFonts w:cs="Times New Roman"/>
          <w:color w:val="auto"/>
        </w:rPr>
      </w:pPr>
      <w:r w:rsidRPr="4B3EAC30">
        <w:rPr>
          <w:rFonts w:cs="Times New Roman"/>
          <w:color w:val="auto"/>
        </w:rPr>
        <w:t>import</w:t>
      </w:r>
      <w:r w:rsidR="4B3EAC30" w:rsidRPr="4B3EAC30">
        <w:rPr>
          <w:rFonts w:cs="Times New Roman"/>
          <w:color w:val="auto"/>
        </w:rPr>
        <w:t>(&lt;percorso/</w:t>
      </w:r>
      <w:r w:rsidRPr="4B3EAC30">
        <w:rPr>
          <w:rFonts w:cs="Times New Roman"/>
          <w:color w:val="auto"/>
        </w:rPr>
        <w:t>nome_file</w:t>
      </w:r>
      <w:r w:rsidR="4B3EAC30" w:rsidRPr="4B3EAC30">
        <w:rPr>
          <w:rFonts w:cs="Times New Roman"/>
          <w:color w:val="auto"/>
        </w:rPr>
        <w:t>&gt;.</w:t>
      </w:r>
      <w:r w:rsidRPr="4B3EAC30">
        <w:rPr>
          <w:rFonts w:cs="Times New Roman"/>
          <w:color w:val="auto"/>
        </w:rPr>
        <w:t>txt</w:t>
      </w:r>
      <w:r w:rsidR="4B3EAC30" w:rsidRPr="4B3EAC30">
        <w:rPr>
          <w:rFonts w:cs="Times New Roman"/>
          <w:color w:val="auto"/>
        </w:rPr>
        <w:t>)</w:t>
      </w:r>
    </w:p>
    <w:p w14:paraId="565D7C2D" w14:textId="1B7D1812" w:rsidR="00A41016" w:rsidRDefault="4B3EAC30" w:rsidP="4B3EAC30">
      <w:pPr>
        <w:rPr>
          <w:rFonts w:cs="Times New Roman"/>
          <w:color w:val="auto"/>
        </w:rPr>
      </w:pPr>
      <w:r w:rsidRPr="4B3EAC30">
        <w:rPr>
          <w:rFonts w:cs="Times New Roman"/>
          <w:color w:val="auto"/>
        </w:rPr>
        <w:t>Ad</w:t>
      </w:r>
      <w:r w:rsidR="00A41016" w:rsidRPr="4B3EAC30">
        <w:rPr>
          <w:rFonts w:cs="Times New Roman"/>
          <w:color w:val="auto"/>
        </w:rPr>
        <w:t xml:space="preserve"> esempio</w:t>
      </w:r>
      <w:r w:rsidRPr="4B3EAC30">
        <w:rPr>
          <w:rFonts w:cs="Times New Roman"/>
          <w:color w:val="auto"/>
        </w:rPr>
        <w:t>, se</w:t>
      </w:r>
      <w:r w:rsidR="00A41016" w:rsidRPr="4B3EAC30">
        <w:rPr>
          <w:rFonts w:cs="Times New Roman"/>
          <w:color w:val="auto"/>
        </w:rPr>
        <w:t xml:space="preserve"> scrivessimo:</w:t>
      </w:r>
    </w:p>
    <w:p w14:paraId="1E0B5534" w14:textId="2EFC84A9" w:rsidR="00A41016" w:rsidRDefault="00A41016" w:rsidP="00A41016">
      <w:pPr>
        <w:jc w:val="center"/>
        <w:rPr>
          <w:rFonts w:cs="Times New Roman"/>
          <w:color w:val="auto"/>
        </w:rPr>
      </w:pPr>
      <w:r w:rsidRPr="4B3EAC30">
        <w:rPr>
          <w:rFonts w:cs="Times New Roman"/>
          <w:color w:val="auto"/>
        </w:rPr>
        <w:t>import</w:t>
      </w:r>
      <w:r w:rsidR="4B3EAC30" w:rsidRPr="4B3EAC30">
        <w:rPr>
          <w:rFonts w:cs="Times New Roman"/>
          <w:color w:val="auto"/>
        </w:rPr>
        <w:t>(C:\\documenti\</w:t>
      </w:r>
      <w:r w:rsidRPr="4B3EAC30">
        <w:rPr>
          <w:rFonts w:cs="Times New Roman"/>
          <w:color w:val="auto"/>
        </w:rPr>
        <w:t>eventi</w:t>
      </w:r>
      <w:r w:rsidR="009541CA" w:rsidRPr="4B3EAC30">
        <w:rPr>
          <w:rFonts w:cs="Times New Roman"/>
          <w:color w:val="auto"/>
        </w:rPr>
        <w:t>1.txt</w:t>
      </w:r>
      <w:r w:rsidR="4B3EAC30" w:rsidRPr="4B3EAC30">
        <w:rPr>
          <w:rFonts w:cs="Times New Roman"/>
          <w:color w:val="auto"/>
        </w:rPr>
        <w:t>)</w:t>
      </w:r>
    </w:p>
    <w:p w14:paraId="74E205AE" w14:textId="2750EAA7" w:rsidR="009541CA" w:rsidRDefault="009541CA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il programma tenterà di accedere al file “eventi1.txt”</w:t>
      </w:r>
      <w:r w:rsidR="0BC261F4" w:rsidRPr="7BC75716">
        <w:rPr>
          <w:rFonts w:cs="Times New Roman"/>
          <w:color w:val="auto"/>
          <w:szCs w:val="28"/>
        </w:rPr>
        <w:t>.</w:t>
      </w:r>
      <w:r w:rsidRPr="7BC75716">
        <w:rPr>
          <w:rFonts w:cs="Times New Roman"/>
          <w:color w:val="auto"/>
          <w:szCs w:val="28"/>
        </w:rPr>
        <w:t xml:space="preserve"> </w:t>
      </w:r>
      <w:r w:rsidR="751BC635" w:rsidRPr="7BC75716">
        <w:rPr>
          <w:rFonts w:cs="Times New Roman"/>
          <w:color w:val="auto"/>
          <w:szCs w:val="28"/>
        </w:rPr>
        <w:t>I</w:t>
      </w:r>
      <w:r w:rsidRPr="7BC75716">
        <w:rPr>
          <w:rFonts w:cs="Times New Roman"/>
          <w:color w:val="auto"/>
          <w:szCs w:val="28"/>
        </w:rPr>
        <w:t>n caso di successo</w:t>
      </w:r>
      <w:r w:rsidR="42557528" w:rsidRPr="7BC75716">
        <w:rPr>
          <w:rFonts w:cs="Times New Roman"/>
          <w:color w:val="auto"/>
          <w:szCs w:val="28"/>
        </w:rPr>
        <w:t>,</w:t>
      </w:r>
      <w:r w:rsidRPr="7BC75716">
        <w:rPr>
          <w:rFonts w:cs="Times New Roman"/>
          <w:color w:val="auto"/>
          <w:szCs w:val="28"/>
        </w:rPr>
        <w:t xml:space="preserve"> </w:t>
      </w:r>
      <w:r w:rsidR="106515C0" w:rsidRPr="7BC75716">
        <w:rPr>
          <w:rFonts w:cs="Times New Roman"/>
          <w:color w:val="auto"/>
          <w:szCs w:val="28"/>
        </w:rPr>
        <w:t>gli</w:t>
      </w:r>
      <w:r w:rsidR="00B40D44" w:rsidRPr="7BC75716">
        <w:rPr>
          <w:rFonts w:cs="Times New Roman"/>
          <w:color w:val="auto"/>
          <w:szCs w:val="28"/>
        </w:rPr>
        <w:t xml:space="preserve"> </w:t>
      </w:r>
      <w:r w:rsidR="4EB60B0F" w:rsidRPr="7BC75716">
        <w:rPr>
          <w:rFonts w:cs="Times New Roman"/>
          <w:color w:val="auto"/>
          <w:szCs w:val="28"/>
        </w:rPr>
        <w:t>eventi</w:t>
      </w:r>
      <w:r w:rsidR="00B40D44" w:rsidRPr="7BC75716">
        <w:rPr>
          <w:rFonts w:cs="Times New Roman"/>
          <w:color w:val="auto"/>
          <w:szCs w:val="28"/>
        </w:rPr>
        <w:t xml:space="preserve"> contenuti verranno caricati</w:t>
      </w:r>
      <w:r w:rsidR="70A8E37C" w:rsidRPr="7BC75716">
        <w:rPr>
          <w:rFonts w:cs="Times New Roman"/>
          <w:color w:val="auto"/>
          <w:szCs w:val="28"/>
        </w:rPr>
        <w:t>, invece</w:t>
      </w:r>
      <w:r w:rsidR="00631C7E" w:rsidRPr="7BC75716">
        <w:rPr>
          <w:rFonts w:cs="Times New Roman"/>
          <w:color w:val="auto"/>
          <w:szCs w:val="28"/>
        </w:rPr>
        <w:t xml:space="preserve"> </w:t>
      </w:r>
      <w:r w:rsidR="7967B46B" w:rsidRPr="7BC75716">
        <w:rPr>
          <w:rFonts w:cs="Times New Roman"/>
          <w:color w:val="auto"/>
          <w:szCs w:val="28"/>
        </w:rPr>
        <w:t>s</w:t>
      </w:r>
      <w:r w:rsidR="00631C7E" w:rsidRPr="7BC75716">
        <w:rPr>
          <w:rFonts w:cs="Times New Roman"/>
          <w:color w:val="auto"/>
          <w:szCs w:val="28"/>
        </w:rPr>
        <w:t xml:space="preserve">e </w:t>
      </w:r>
      <w:r w:rsidR="5EEF1266" w:rsidRPr="7BC75716">
        <w:rPr>
          <w:rFonts w:cs="Times New Roman"/>
          <w:color w:val="auto"/>
          <w:szCs w:val="28"/>
        </w:rPr>
        <w:t>l’operazione ha riscontrato un qualsiasi tipo di errore</w:t>
      </w:r>
      <w:r w:rsidR="6E31361E" w:rsidRPr="7BC75716">
        <w:rPr>
          <w:rFonts w:cs="Times New Roman"/>
          <w:color w:val="auto"/>
          <w:szCs w:val="28"/>
        </w:rPr>
        <w:t>, il programma proseguirà avverten</w:t>
      </w:r>
      <w:r w:rsidR="68ADDB19" w:rsidRPr="7BC75716">
        <w:rPr>
          <w:rFonts w:cs="Times New Roman"/>
          <w:color w:val="auto"/>
          <w:szCs w:val="28"/>
        </w:rPr>
        <w:t>d</w:t>
      </w:r>
      <w:r w:rsidR="6E31361E" w:rsidRPr="7BC75716">
        <w:rPr>
          <w:rFonts w:cs="Times New Roman"/>
          <w:color w:val="auto"/>
          <w:szCs w:val="28"/>
        </w:rPr>
        <w:t>o l’utente del problema</w:t>
      </w:r>
      <w:r w:rsidR="00634767" w:rsidRPr="7BC75716">
        <w:rPr>
          <w:rFonts w:cs="Times New Roman"/>
          <w:color w:val="auto"/>
          <w:szCs w:val="28"/>
        </w:rPr>
        <w:t>.</w:t>
      </w:r>
    </w:p>
    <w:p w14:paraId="5EF34B95" w14:textId="28A21AF5" w:rsidR="00E75FB7" w:rsidRDefault="245C33CC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Il formato degli eventi contenuti nel file deve rispettare la seguente formattazione</w:t>
      </w:r>
      <w:r w:rsidR="24199DC3" w:rsidRPr="7BC75716">
        <w:rPr>
          <w:rFonts w:cs="Times New Roman"/>
          <w:color w:val="auto"/>
          <w:szCs w:val="28"/>
        </w:rPr>
        <w:t>:</w:t>
      </w:r>
    </w:p>
    <w:p w14:paraId="0EF546F5" w14:textId="397DBE09" w:rsidR="24199DC3" w:rsidRPr="00C33616" w:rsidRDefault="24199DC3" w:rsidP="24199DC3">
      <w:pPr>
        <w:jc w:val="center"/>
        <w:rPr>
          <w:rFonts w:cs="Times New Roman"/>
          <w:color w:val="auto"/>
          <w:szCs w:val="24"/>
        </w:rPr>
      </w:pPr>
      <w:r w:rsidRPr="00C33616">
        <w:rPr>
          <w:rFonts w:cs="Times New Roman"/>
          <w:color w:val="auto"/>
          <w:szCs w:val="24"/>
        </w:rPr>
        <w:t>&lt;stato_reg&gt; &lt;stato_utente&gt; &lt;data&gt; &lt;</w:t>
      </w:r>
      <w:r w:rsidR="00E17B0E">
        <w:rPr>
          <w:rFonts w:cs="Times New Roman"/>
          <w:color w:val="auto"/>
          <w:szCs w:val="24"/>
        </w:rPr>
        <w:t>id_utente</w:t>
      </w:r>
      <w:r w:rsidRPr="00C33616">
        <w:rPr>
          <w:rFonts w:cs="Times New Roman"/>
          <w:color w:val="auto"/>
          <w:szCs w:val="24"/>
        </w:rPr>
        <w:t>&gt; &lt;</w:t>
      </w:r>
      <w:r w:rsidR="00067F19">
        <w:rPr>
          <w:rFonts w:cs="Times New Roman"/>
          <w:color w:val="auto"/>
          <w:szCs w:val="24"/>
        </w:rPr>
        <w:t>geo_coord</w:t>
      </w:r>
      <w:r w:rsidRPr="00C33616">
        <w:rPr>
          <w:rFonts w:cs="Times New Roman"/>
          <w:color w:val="auto"/>
          <w:szCs w:val="24"/>
        </w:rPr>
        <w:t>&gt; &lt;stato_emotivo&gt;</w:t>
      </w:r>
    </w:p>
    <w:tbl>
      <w:tblPr>
        <w:tblStyle w:val="Grigliatabella"/>
        <w:tblW w:w="9639" w:type="dxa"/>
        <w:tblLayout w:type="fixed"/>
        <w:tblLook w:val="06A0" w:firstRow="1" w:lastRow="0" w:firstColumn="1" w:lastColumn="0" w:noHBand="1" w:noVBand="1"/>
      </w:tblPr>
      <w:tblGrid>
        <w:gridCol w:w="2547"/>
        <w:gridCol w:w="3402"/>
        <w:gridCol w:w="3690"/>
      </w:tblGrid>
      <w:tr w:rsidR="24199DC3" w:rsidRPr="00C33616" w14:paraId="7FC1130A" w14:textId="77777777" w:rsidTr="7BC75716">
        <w:tc>
          <w:tcPr>
            <w:tcW w:w="2547" w:type="dxa"/>
          </w:tcPr>
          <w:p w14:paraId="1E1DE9E0" w14:textId="72FD786D" w:rsidR="24199DC3" w:rsidRPr="00C33616" w:rsidRDefault="0059746C" w:rsidP="24199DC3">
            <w:pPr>
              <w:rPr>
                <w:rFonts w:cs="Times New Roman"/>
                <w:color w:val="auto"/>
                <w:szCs w:val="24"/>
              </w:rPr>
            </w:pPr>
            <w:r>
              <w:rPr>
                <w:rFonts w:cs="Times New Roman"/>
                <w:color w:val="auto"/>
                <w:szCs w:val="24"/>
              </w:rPr>
              <w:t>S</w:t>
            </w:r>
            <w:r w:rsidR="24199DC3" w:rsidRPr="00C33616">
              <w:rPr>
                <w:rFonts w:cs="Times New Roman"/>
                <w:color w:val="auto"/>
                <w:szCs w:val="24"/>
              </w:rPr>
              <w:t>igla</w:t>
            </w:r>
          </w:p>
        </w:tc>
        <w:tc>
          <w:tcPr>
            <w:tcW w:w="3402" w:type="dxa"/>
          </w:tcPr>
          <w:p w14:paraId="27894109" w14:textId="42CD3AA1" w:rsidR="24199DC3" w:rsidRPr="00C33616" w:rsidRDefault="0059746C" w:rsidP="24199DC3">
            <w:pPr>
              <w:spacing w:after="200" w:line="264" w:lineRule="auto"/>
              <w:rPr>
                <w:sz w:val="24"/>
              </w:rPr>
            </w:pPr>
            <w:r>
              <w:rPr>
                <w:rFonts w:cs="Times New Roman"/>
                <w:color w:val="auto"/>
                <w:szCs w:val="24"/>
              </w:rPr>
              <w:t>D</w:t>
            </w:r>
            <w:r w:rsidR="24199DC3" w:rsidRPr="00C33616">
              <w:rPr>
                <w:rFonts w:cs="Times New Roman"/>
                <w:color w:val="auto"/>
                <w:szCs w:val="24"/>
              </w:rPr>
              <w:t>escrizione</w:t>
            </w:r>
          </w:p>
        </w:tc>
        <w:tc>
          <w:tcPr>
            <w:tcW w:w="3690" w:type="dxa"/>
          </w:tcPr>
          <w:p w14:paraId="69DC42D1" w14:textId="2950F5E9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Valori possibili / formato corretto</w:t>
            </w:r>
          </w:p>
        </w:tc>
      </w:tr>
      <w:tr w:rsidR="24199DC3" w:rsidRPr="00C33616" w14:paraId="5FFE1115" w14:textId="77777777" w:rsidTr="7BC75716">
        <w:tc>
          <w:tcPr>
            <w:tcW w:w="2547" w:type="dxa"/>
          </w:tcPr>
          <w:p w14:paraId="2C412D8C" w14:textId="5DC8C375" w:rsidR="24199DC3" w:rsidRPr="00C33616" w:rsidRDefault="678E5144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s</w:t>
            </w:r>
            <w:r w:rsidR="24199DC3" w:rsidRPr="7BC75716">
              <w:rPr>
                <w:rFonts w:cs="Times New Roman"/>
                <w:color w:val="auto"/>
                <w:szCs w:val="28"/>
              </w:rPr>
              <w:t>tato_reg</w:t>
            </w:r>
          </w:p>
        </w:tc>
        <w:tc>
          <w:tcPr>
            <w:tcW w:w="3402" w:type="dxa"/>
          </w:tcPr>
          <w:p w14:paraId="2421C2C4" w14:textId="7060613D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 lo stato di iscrizione dell’utente</w:t>
            </w:r>
          </w:p>
        </w:tc>
        <w:tc>
          <w:tcPr>
            <w:tcW w:w="3690" w:type="dxa"/>
          </w:tcPr>
          <w:p w14:paraId="4A5A2284" w14:textId="00D5478C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IN/OUT</w:t>
            </w:r>
          </w:p>
        </w:tc>
      </w:tr>
      <w:tr w:rsidR="24199DC3" w:rsidRPr="00C33616" w14:paraId="13656167" w14:textId="77777777" w:rsidTr="7BC75716">
        <w:tc>
          <w:tcPr>
            <w:tcW w:w="2547" w:type="dxa"/>
          </w:tcPr>
          <w:p w14:paraId="28C0CF8E" w14:textId="0ABEB5DC" w:rsidR="24199DC3" w:rsidRPr="00C33616" w:rsidRDefault="0C4F7525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s</w:t>
            </w:r>
            <w:r w:rsidR="24199DC3" w:rsidRPr="7BC75716">
              <w:rPr>
                <w:rFonts w:cs="Times New Roman"/>
                <w:color w:val="auto"/>
                <w:szCs w:val="28"/>
              </w:rPr>
              <w:t>tato_utente</w:t>
            </w:r>
          </w:p>
        </w:tc>
        <w:tc>
          <w:tcPr>
            <w:tcW w:w="3402" w:type="dxa"/>
          </w:tcPr>
          <w:p w14:paraId="7EA28738" w14:textId="76B65B33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 lo stato di accesso dell’utente</w:t>
            </w:r>
          </w:p>
        </w:tc>
        <w:tc>
          <w:tcPr>
            <w:tcW w:w="3690" w:type="dxa"/>
          </w:tcPr>
          <w:p w14:paraId="5242B608" w14:textId="5A0526F6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LOGIN/LOGOUT</w:t>
            </w:r>
          </w:p>
        </w:tc>
      </w:tr>
      <w:tr w:rsidR="24199DC3" w:rsidRPr="00C33616" w14:paraId="7D15EA63" w14:textId="77777777" w:rsidTr="7BC75716">
        <w:tc>
          <w:tcPr>
            <w:tcW w:w="2547" w:type="dxa"/>
          </w:tcPr>
          <w:p w14:paraId="0287CA5D" w14:textId="5F45C9C1" w:rsidR="24199DC3" w:rsidRPr="00C33616" w:rsidRDefault="0059746C" w:rsidP="7BC75716">
            <w:pPr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d</w:t>
            </w:r>
            <w:r w:rsidR="24199DC3" w:rsidRPr="7BC75716">
              <w:rPr>
                <w:rFonts w:cs="Times New Roman"/>
                <w:color w:val="auto"/>
                <w:szCs w:val="28"/>
              </w:rPr>
              <w:t>ata</w:t>
            </w:r>
          </w:p>
        </w:tc>
        <w:tc>
          <w:tcPr>
            <w:tcW w:w="3402" w:type="dxa"/>
          </w:tcPr>
          <w:p w14:paraId="7329B847" w14:textId="1CFDFEC7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 la data dell’evento</w:t>
            </w:r>
          </w:p>
        </w:tc>
        <w:tc>
          <w:tcPr>
            <w:tcW w:w="3690" w:type="dxa"/>
          </w:tcPr>
          <w:p w14:paraId="4A62BC12" w14:textId="20573375" w:rsidR="24199DC3" w:rsidRPr="00C33616" w:rsidRDefault="51B7D861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La data deve essere conforme al seguente formato:</w:t>
            </w:r>
          </w:p>
          <w:p w14:paraId="3E1F089F" w14:textId="4DA2BFD3" w:rsidR="24199DC3" w:rsidRPr="00C33616" w:rsidRDefault="24199DC3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 xml:space="preserve">GGMMAAAA </w:t>
            </w:r>
          </w:p>
        </w:tc>
      </w:tr>
      <w:tr w:rsidR="24199DC3" w:rsidRPr="00C33616" w14:paraId="1B3166EB" w14:textId="77777777" w:rsidTr="7BC75716">
        <w:tc>
          <w:tcPr>
            <w:tcW w:w="2547" w:type="dxa"/>
          </w:tcPr>
          <w:p w14:paraId="736F8A7C" w14:textId="763EEAA5" w:rsidR="24199DC3" w:rsidRPr="00C33616" w:rsidRDefault="0059746C" w:rsidP="7BC75716">
            <w:pPr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i</w:t>
            </w:r>
            <w:r w:rsidR="00E17B0E">
              <w:rPr>
                <w:rFonts w:cs="Times New Roman"/>
                <w:color w:val="auto"/>
                <w:szCs w:val="28"/>
              </w:rPr>
              <w:t>d_utente</w:t>
            </w:r>
          </w:p>
        </w:tc>
        <w:tc>
          <w:tcPr>
            <w:tcW w:w="3402" w:type="dxa"/>
          </w:tcPr>
          <w:p w14:paraId="1D979AA2" w14:textId="1C6E639E" w:rsidR="24199DC3" w:rsidRPr="00C33616" w:rsidRDefault="2AADAE30" w:rsidP="7BC75716">
            <w:pPr>
              <w:spacing w:after="200" w:line="264" w:lineRule="auto"/>
              <w:rPr>
                <w:rFonts w:cs="Times New Roman"/>
                <w:color w:val="auto"/>
                <w:szCs w:val="24"/>
              </w:rPr>
            </w:pPr>
            <w:r w:rsidRPr="7BC75716">
              <w:rPr>
                <w:rFonts w:cs="Times New Roman"/>
                <w:color w:val="auto"/>
                <w:szCs w:val="28"/>
              </w:rPr>
              <w:t>Codice identificativo univoco dell’utente</w:t>
            </w:r>
          </w:p>
        </w:tc>
        <w:tc>
          <w:tcPr>
            <w:tcW w:w="3690" w:type="dxa"/>
          </w:tcPr>
          <w:p w14:paraId="3D86BFA7" w14:textId="43D7070A" w:rsidR="24199DC3" w:rsidRPr="00C33616" w:rsidRDefault="009D138B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Stringa alfanumerica di 5 caratteri</w:t>
            </w:r>
            <w:r w:rsidR="69F469BF" w:rsidRPr="7BC75716">
              <w:rPr>
                <w:rFonts w:cs="Times New Roman"/>
                <w:color w:val="auto"/>
                <w:szCs w:val="28"/>
              </w:rPr>
              <w:t>.</w:t>
            </w:r>
          </w:p>
        </w:tc>
      </w:tr>
      <w:tr w:rsidR="24199DC3" w:rsidRPr="00C33616" w14:paraId="7D2A40EB" w14:textId="77777777" w:rsidTr="7BC75716">
        <w:tc>
          <w:tcPr>
            <w:tcW w:w="2547" w:type="dxa"/>
          </w:tcPr>
          <w:p w14:paraId="3026A421" w14:textId="4516A0FE" w:rsidR="24199DC3" w:rsidRPr="00E17B0E" w:rsidRDefault="00E17B0E" w:rsidP="7BC75716">
            <w:pPr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g</w:t>
            </w:r>
            <w:r w:rsidR="00067F19">
              <w:rPr>
                <w:rFonts w:cs="Times New Roman"/>
                <w:color w:val="auto"/>
                <w:szCs w:val="28"/>
              </w:rPr>
              <w:t>eo</w:t>
            </w:r>
            <w:r>
              <w:rPr>
                <w:rFonts w:cs="Times New Roman"/>
                <w:color w:val="auto"/>
                <w:szCs w:val="28"/>
              </w:rPr>
              <w:t>_coord</w:t>
            </w:r>
          </w:p>
        </w:tc>
        <w:tc>
          <w:tcPr>
            <w:tcW w:w="3402" w:type="dxa"/>
          </w:tcPr>
          <w:p w14:paraId="2066B65C" w14:textId="4E735D30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Indicano in quale posizione geografica viene fatto il rilevamento</w:t>
            </w:r>
          </w:p>
        </w:tc>
        <w:tc>
          <w:tcPr>
            <w:tcW w:w="3690" w:type="dxa"/>
          </w:tcPr>
          <w:p w14:paraId="32022245" w14:textId="04C67DD1" w:rsidR="24199DC3" w:rsidRPr="00C33616" w:rsidRDefault="56592D4A" w:rsidP="7BC75716">
            <w:pPr>
              <w:spacing w:after="120" w:line="264" w:lineRule="auto"/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Due valori decimali separati da una virgola (,)</w:t>
            </w:r>
          </w:p>
        </w:tc>
      </w:tr>
      <w:tr w:rsidR="24199DC3" w:rsidRPr="00C33616" w14:paraId="0CC5ECFA" w14:textId="77777777" w:rsidTr="7BC75716">
        <w:tc>
          <w:tcPr>
            <w:tcW w:w="2547" w:type="dxa"/>
          </w:tcPr>
          <w:p w14:paraId="151DE20F" w14:textId="1C1BF59E" w:rsidR="24199DC3" w:rsidRPr="00C33616" w:rsidRDefault="002C0272" w:rsidP="7BC75716">
            <w:pPr>
              <w:rPr>
                <w:rFonts w:cs="Times New Roman"/>
                <w:color w:val="auto"/>
                <w:szCs w:val="28"/>
              </w:rPr>
            </w:pPr>
            <w:r>
              <w:rPr>
                <w:rFonts w:cs="Times New Roman"/>
                <w:color w:val="auto"/>
                <w:szCs w:val="28"/>
              </w:rPr>
              <w:t>s</w:t>
            </w:r>
            <w:r w:rsidR="24199DC3" w:rsidRPr="7BC75716">
              <w:rPr>
                <w:rFonts w:cs="Times New Roman"/>
                <w:color w:val="auto"/>
                <w:szCs w:val="28"/>
              </w:rPr>
              <w:t>tato</w:t>
            </w:r>
            <w:r w:rsidR="00E17B0E">
              <w:rPr>
                <w:rFonts w:cs="Times New Roman"/>
                <w:color w:val="auto"/>
                <w:szCs w:val="28"/>
              </w:rPr>
              <w:t>_</w:t>
            </w:r>
            <w:r w:rsidR="24199DC3" w:rsidRPr="7BC75716">
              <w:rPr>
                <w:rFonts w:cs="Times New Roman"/>
                <w:color w:val="auto"/>
                <w:szCs w:val="28"/>
              </w:rPr>
              <w:t>emotivo</w:t>
            </w:r>
          </w:p>
        </w:tc>
        <w:tc>
          <w:tcPr>
            <w:tcW w:w="3402" w:type="dxa"/>
          </w:tcPr>
          <w:p w14:paraId="60BD988F" w14:textId="6D926F5E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 xml:space="preserve">Indica lo stato emotivo </w:t>
            </w:r>
            <w:r w:rsidR="00A439BD" w:rsidRPr="00C33616">
              <w:rPr>
                <w:rFonts w:cs="Times New Roman"/>
                <w:color w:val="auto"/>
                <w:szCs w:val="24"/>
              </w:rPr>
              <w:t>dell’utente</w:t>
            </w:r>
          </w:p>
        </w:tc>
        <w:tc>
          <w:tcPr>
            <w:tcW w:w="3690" w:type="dxa"/>
          </w:tcPr>
          <w:p w14:paraId="01DC219F" w14:textId="28DF5134" w:rsidR="24199DC3" w:rsidRPr="00C33616" w:rsidRDefault="24199DC3" w:rsidP="24199DC3">
            <w:pPr>
              <w:rPr>
                <w:rFonts w:cs="Times New Roman"/>
                <w:color w:val="auto"/>
                <w:szCs w:val="24"/>
              </w:rPr>
            </w:pPr>
            <w:r w:rsidRPr="00C33616">
              <w:rPr>
                <w:rFonts w:cs="Times New Roman"/>
                <w:color w:val="auto"/>
                <w:szCs w:val="24"/>
              </w:rPr>
              <w:t>A/F/S/T/N</w:t>
            </w:r>
          </w:p>
          <w:p w14:paraId="265E2D27" w14:textId="07CD3965" w:rsidR="24199DC3" w:rsidRPr="00C33616" w:rsidRDefault="24199DC3" w:rsidP="7BC75716">
            <w:pPr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>Rispettivamente:</w:t>
            </w:r>
          </w:p>
          <w:p w14:paraId="5EF97556" w14:textId="36BDF2A0" w:rsidR="24199DC3" w:rsidRPr="00C33616" w:rsidRDefault="24199DC3" w:rsidP="7BC75716">
            <w:pPr>
              <w:spacing w:before="0"/>
              <w:rPr>
                <w:rFonts w:cs="Times New Roman"/>
                <w:color w:val="auto"/>
                <w:szCs w:val="28"/>
              </w:rPr>
            </w:pPr>
            <w:r w:rsidRPr="7BC75716">
              <w:rPr>
                <w:rFonts w:cs="Times New Roman"/>
                <w:color w:val="auto"/>
                <w:szCs w:val="28"/>
              </w:rPr>
              <w:t xml:space="preserve">Arrabbiato, Felice, Sorpreso, Triste </w:t>
            </w:r>
            <w:r w:rsidR="7678A0B7" w:rsidRPr="7BC75716">
              <w:rPr>
                <w:rFonts w:cs="Times New Roman"/>
                <w:color w:val="auto"/>
                <w:szCs w:val="28"/>
              </w:rPr>
              <w:t xml:space="preserve">e </w:t>
            </w:r>
            <w:r w:rsidRPr="7BC75716">
              <w:rPr>
                <w:rFonts w:cs="Times New Roman"/>
                <w:color w:val="auto"/>
                <w:szCs w:val="28"/>
              </w:rPr>
              <w:t>Neutro</w:t>
            </w:r>
          </w:p>
        </w:tc>
      </w:tr>
    </w:tbl>
    <w:p w14:paraId="4F4A00C4" w14:textId="7473922A" w:rsidR="00634767" w:rsidRDefault="20BCEE0C" w:rsidP="00663693">
      <w:pPr>
        <w:pStyle w:val="Titolo2"/>
        <w:rPr>
          <w:rFonts w:cs="Times New Roman"/>
          <w:sz w:val="36"/>
          <w:szCs w:val="36"/>
        </w:rPr>
      </w:pPr>
      <w:bookmarkStart w:id="3" w:name="_Toc17813118"/>
      <w:r w:rsidRPr="7BC75716">
        <w:lastRenderedPageBreak/>
        <w:t>CREATE_MAP</w:t>
      </w:r>
      <w:bookmarkEnd w:id="3"/>
    </w:p>
    <w:p w14:paraId="7F9AFD29" w14:textId="3596DE51" w:rsidR="002C1AD8" w:rsidRDefault="00815CCD" w:rsidP="002C1AD8">
      <w:pPr>
        <w:ind w:firstLine="720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Il comando richiede al programma di generare una </w:t>
      </w:r>
      <w:r w:rsidR="006F239E">
        <w:rPr>
          <w:rFonts w:cs="Times New Roman"/>
          <w:color w:val="auto"/>
          <w:szCs w:val="28"/>
        </w:rPr>
        <w:t>mappa</w:t>
      </w:r>
      <w:r w:rsidRPr="7BC75716">
        <w:rPr>
          <w:rFonts w:cs="Times New Roman"/>
          <w:color w:val="auto"/>
          <w:szCs w:val="28"/>
        </w:rPr>
        <w:t xml:space="preserve"> </w:t>
      </w:r>
      <w:r w:rsidR="006F239E">
        <w:rPr>
          <w:rFonts w:cs="Times New Roman"/>
          <w:color w:val="auto"/>
          <w:szCs w:val="28"/>
        </w:rPr>
        <w:t>degl</w:t>
      </w:r>
      <w:r w:rsidRPr="7BC75716">
        <w:rPr>
          <w:rFonts w:cs="Times New Roman"/>
          <w:color w:val="auto"/>
          <w:szCs w:val="28"/>
        </w:rPr>
        <w:t xml:space="preserve">i stati emotivi </w:t>
      </w:r>
      <w:r w:rsidR="00746DB6">
        <w:rPr>
          <w:rFonts w:cs="Times New Roman"/>
          <w:color w:val="auto"/>
          <w:szCs w:val="28"/>
        </w:rPr>
        <w:t>dei punti di interesse</w:t>
      </w:r>
      <w:r w:rsidR="002C1AD8">
        <w:rPr>
          <w:rFonts w:cs="Times New Roman"/>
          <w:color w:val="auto"/>
          <w:szCs w:val="28"/>
        </w:rPr>
        <w:t xml:space="preserve"> (POI)</w:t>
      </w:r>
      <w:r w:rsidR="00746DB6">
        <w:rPr>
          <w:rFonts w:cs="Times New Roman"/>
          <w:color w:val="auto"/>
          <w:szCs w:val="28"/>
        </w:rPr>
        <w:t xml:space="preserve"> usando gli eventi </w:t>
      </w:r>
      <w:r w:rsidR="0022104F">
        <w:rPr>
          <w:rFonts w:cs="Times New Roman"/>
          <w:color w:val="auto"/>
          <w:szCs w:val="28"/>
        </w:rPr>
        <w:t>presenti nell’intervallo di tempo selezionato</w:t>
      </w:r>
      <w:r w:rsidR="002C1AD8">
        <w:rPr>
          <w:rFonts w:cs="Times New Roman"/>
          <w:color w:val="auto"/>
          <w:szCs w:val="28"/>
        </w:rPr>
        <w:t xml:space="preserve">. </w:t>
      </w:r>
      <w:r w:rsidR="00A05F58">
        <w:rPr>
          <w:rFonts w:cs="Times New Roman"/>
          <w:color w:val="auto"/>
          <w:szCs w:val="28"/>
        </w:rPr>
        <w:t>Ogni evento influenza la mappa emozionale del POI più vicino</w:t>
      </w:r>
      <w:r w:rsidR="003B5A8E">
        <w:rPr>
          <w:rFonts w:cs="Times New Roman"/>
          <w:color w:val="auto"/>
          <w:szCs w:val="28"/>
        </w:rPr>
        <w:t>.</w:t>
      </w:r>
    </w:p>
    <w:p w14:paraId="27A50CFD" w14:textId="11AC2586" w:rsidR="007B70CF" w:rsidRDefault="003B5A8E" w:rsidP="003B5A8E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Ogni mappa emozionale viene visualizzata a schermo </w:t>
      </w:r>
      <w:r w:rsidR="007B70CF">
        <w:rPr>
          <w:rFonts w:cs="Times New Roman"/>
          <w:color w:val="auto"/>
          <w:szCs w:val="28"/>
        </w:rPr>
        <w:t xml:space="preserve">tramite una tabella </w:t>
      </w:r>
      <w:r w:rsidR="00134604">
        <w:rPr>
          <w:rFonts w:cs="Times New Roman"/>
          <w:color w:val="auto"/>
          <w:szCs w:val="28"/>
        </w:rPr>
        <w:t xml:space="preserve">indicando il punto di interesse con le percentuali delle emozioni divise in </w:t>
      </w:r>
      <w:r w:rsidR="009E45EA">
        <w:rPr>
          <w:rFonts w:cs="Times New Roman"/>
          <w:color w:val="auto"/>
          <w:szCs w:val="28"/>
        </w:rPr>
        <w:t>eventi attivi e eventi totali.</w:t>
      </w:r>
    </w:p>
    <w:p w14:paraId="19133183" w14:textId="1A03EAE4" w:rsidR="005D18DD" w:rsidRDefault="005D18DD" w:rsidP="00B40D44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La formattazione del comando è la seguente:</w:t>
      </w:r>
    </w:p>
    <w:p w14:paraId="68836BCB" w14:textId="7DF9CA98" w:rsidR="001B7D66" w:rsidRDefault="005D18DD" w:rsidP="005D18DD">
      <w:pPr>
        <w:jc w:val="center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create</w:t>
      </w:r>
      <w:r w:rsidR="001B7D66" w:rsidRPr="7BC75716">
        <w:rPr>
          <w:rFonts w:cs="Times New Roman"/>
          <w:color w:val="auto"/>
          <w:szCs w:val="28"/>
        </w:rPr>
        <w:t>_map</w:t>
      </w:r>
      <w:r w:rsidR="07138F32" w:rsidRPr="7BC75716">
        <w:rPr>
          <w:rFonts w:cs="Times New Roman"/>
          <w:color w:val="auto"/>
          <w:szCs w:val="28"/>
        </w:rPr>
        <w:t>(</w:t>
      </w:r>
      <w:r w:rsidR="001B7D66" w:rsidRPr="7BC75716">
        <w:rPr>
          <w:rFonts w:cs="Times New Roman"/>
          <w:color w:val="auto"/>
          <w:szCs w:val="28"/>
        </w:rPr>
        <w:t>&lt;data_inizio&gt;-&lt;data_fine&gt;</w:t>
      </w:r>
      <w:r w:rsidR="1CB0A653" w:rsidRPr="7BC75716">
        <w:rPr>
          <w:rFonts w:cs="Times New Roman"/>
          <w:color w:val="auto"/>
          <w:szCs w:val="28"/>
        </w:rPr>
        <w:t>)</w:t>
      </w:r>
    </w:p>
    <w:p w14:paraId="2356EE9E" w14:textId="24DBDCDF" w:rsidR="005D18DD" w:rsidRDefault="009E45EA" w:rsidP="7BC75716">
      <w:p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Nota: </w:t>
      </w:r>
      <w:r w:rsidR="4170857F" w:rsidRPr="7BC75716">
        <w:rPr>
          <w:rFonts w:cs="Times New Roman"/>
          <w:color w:val="auto"/>
          <w:szCs w:val="28"/>
        </w:rPr>
        <w:t>L</w:t>
      </w:r>
      <w:r w:rsidR="00D317F2" w:rsidRPr="7BC75716">
        <w:rPr>
          <w:rFonts w:cs="Times New Roman"/>
          <w:color w:val="auto"/>
          <w:szCs w:val="28"/>
        </w:rPr>
        <w:t xml:space="preserve">a formattazione </w:t>
      </w:r>
      <w:r w:rsidR="00D317F2">
        <w:rPr>
          <w:rFonts w:cs="Times New Roman"/>
          <w:color w:val="auto"/>
          <w:szCs w:val="28"/>
        </w:rPr>
        <w:t>delle date deve essere GGMM</w:t>
      </w:r>
      <w:r w:rsidR="009F4D4E">
        <w:rPr>
          <w:rFonts w:cs="Times New Roman"/>
          <w:color w:val="auto"/>
          <w:szCs w:val="28"/>
        </w:rPr>
        <w:t>AAAA</w:t>
      </w:r>
      <w:r w:rsidR="00A04617" w:rsidRPr="7BC75716">
        <w:rPr>
          <w:rFonts w:cs="Times New Roman"/>
          <w:color w:val="auto"/>
          <w:szCs w:val="28"/>
        </w:rPr>
        <w:t>.</w:t>
      </w:r>
    </w:p>
    <w:p w14:paraId="44F580DF" w14:textId="272C3790" w:rsidR="00A04617" w:rsidRDefault="00A04617" w:rsidP="00D317F2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Se ad esempio scrivessimo:</w:t>
      </w:r>
    </w:p>
    <w:p w14:paraId="665C4DF3" w14:textId="3FC92738" w:rsidR="00A04617" w:rsidRDefault="00A04617" w:rsidP="00A04617">
      <w:pPr>
        <w:jc w:val="center"/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create_map</w:t>
      </w:r>
      <w:r w:rsidR="3326F4CA" w:rsidRPr="7BC75716">
        <w:rPr>
          <w:rFonts w:cs="Times New Roman"/>
          <w:color w:val="auto"/>
          <w:szCs w:val="28"/>
        </w:rPr>
        <w:t>(</w:t>
      </w:r>
      <w:r w:rsidRPr="7BC75716">
        <w:rPr>
          <w:rFonts w:cs="Times New Roman"/>
          <w:color w:val="auto"/>
          <w:szCs w:val="28"/>
        </w:rPr>
        <w:t>01042019-</w:t>
      </w:r>
      <w:r w:rsidR="003B2870" w:rsidRPr="7BC75716">
        <w:rPr>
          <w:rFonts w:cs="Times New Roman"/>
          <w:color w:val="auto"/>
          <w:szCs w:val="28"/>
        </w:rPr>
        <w:t>10042019</w:t>
      </w:r>
      <w:r w:rsidR="19D284C9" w:rsidRPr="7BC75716">
        <w:rPr>
          <w:rFonts w:cs="Times New Roman"/>
          <w:color w:val="auto"/>
          <w:szCs w:val="28"/>
        </w:rPr>
        <w:t>)</w:t>
      </w:r>
    </w:p>
    <w:p w14:paraId="24229331" w14:textId="4F55B3F9" w:rsidR="003B2870" w:rsidRDefault="3D5D658D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I</w:t>
      </w:r>
      <w:r w:rsidR="003B2870" w:rsidRPr="7BC75716">
        <w:rPr>
          <w:rFonts w:cs="Times New Roman"/>
          <w:color w:val="auto"/>
          <w:szCs w:val="28"/>
        </w:rPr>
        <w:t xml:space="preserve">l programma </w:t>
      </w:r>
      <w:r w:rsidR="009A082E" w:rsidRPr="7BC75716">
        <w:rPr>
          <w:rFonts w:cs="Times New Roman"/>
          <w:color w:val="auto"/>
          <w:szCs w:val="28"/>
        </w:rPr>
        <w:t xml:space="preserve">elaborerà una serie di dati partendo dal 01/04/2019 fino al </w:t>
      </w:r>
      <w:r w:rsidR="007F253E" w:rsidRPr="7BC75716">
        <w:rPr>
          <w:rFonts w:cs="Times New Roman"/>
          <w:color w:val="auto"/>
          <w:szCs w:val="28"/>
        </w:rPr>
        <w:t xml:space="preserve">10/04/2019 e al termine </w:t>
      </w:r>
      <w:r w:rsidR="00CA466A" w:rsidRPr="7BC75716">
        <w:rPr>
          <w:rFonts w:cs="Times New Roman"/>
          <w:color w:val="auto"/>
          <w:szCs w:val="28"/>
        </w:rPr>
        <w:t xml:space="preserve">andrà a generare </w:t>
      </w:r>
      <w:r w:rsidR="00F8252A" w:rsidRPr="7BC75716">
        <w:rPr>
          <w:rFonts w:cs="Times New Roman"/>
          <w:color w:val="auto"/>
          <w:szCs w:val="28"/>
        </w:rPr>
        <w:t>2</w:t>
      </w:r>
      <w:r w:rsidR="00CA466A" w:rsidRPr="7BC75716">
        <w:rPr>
          <w:rFonts w:cs="Times New Roman"/>
          <w:color w:val="auto"/>
          <w:szCs w:val="28"/>
        </w:rPr>
        <w:t xml:space="preserve"> output simili a questi:</w:t>
      </w:r>
    </w:p>
    <w:p w14:paraId="73A6277E" w14:textId="15391014" w:rsidR="00CA466A" w:rsidRDefault="00CA466A" w:rsidP="00CA466A">
      <w:pPr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POI1 </w:t>
      </w:r>
      <w:r w:rsidR="00597BE1">
        <w:rPr>
          <w:rFonts w:cs="Times New Roman"/>
          <w:color w:val="auto"/>
        </w:rPr>
        <w:t xml:space="preserve">– </w:t>
      </w:r>
      <w:r w:rsidR="00DE7336">
        <w:rPr>
          <w:rFonts w:cs="Times New Roman"/>
          <w:color w:val="auto"/>
        </w:rPr>
        <w:t>47</w:t>
      </w:r>
      <w:r w:rsidR="00597BE1">
        <w:rPr>
          <w:rFonts w:cs="Times New Roman"/>
          <w:color w:val="auto"/>
        </w:rPr>
        <w:t>% A, 33% F, 0% S,</w:t>
      </w:r>
      <w:r w:rsidR="00B947A9">
        <w:rPr>
          <w:rFonts w:cs="Times New Roman"/>
          <w:color w:val="auto"/>
        </w:rPr>
        <w:t xml:space="preserve"> </w:t>
      </w:r>
      <w:r w:rsidR="00F74B15">
        <w:rPr>
          <w:rFonts w:cs="Times New Roman"/>
          <w:color w:val="auto"/>
        </w:rPr>
        <w:t>20</w:t>
      </w:r>
      <w:r w:rsidR="00B947A9">
        <w:rPr>
          <w:rFonts w:cs="Times New Roman"/>
          <w:color w:val="auto"/>
        </w:rPr>
        <w:t xml:space="preserve">% T, </w:t>
      </w:r>
      <w:r w:rsidR="00F74B15">
        <w:rPr>
          <w:rFonts w:cs="Times New Roman"/>
          <w:color w:val="auto"/>
        </w:rPr>
        <w:t>10</w:t>
      </w:r>
      <w:r w:rsidR="00B947A9">
        <w:rPr>
          <w:rFonts w:cs="Times New Roman"/>
          <w:color w:val="auto"/>
        </w:rPr>
        <w:t>% N</w:t>
      </w:r>
    </w:p>
    <w:p w14:paraId="2C762626" w14:textId="0B504694" w:rsidR="006A04E6" w:rsidRDefault="00B947A9" w:rsidP="00591763">
      <w:pPr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POI2</w:t>
      </w:r>
      <w:r w:rsidR="00591763">
        <w:rPr>
          <w:rFonts w:cs="Times New Roman"/>
          <w:color w:val="auto"/>
        </w:rPr>
        <w:t xml:space="preserve"> – </w:t>
      </w:r>
      <w:r w:rsidR="00F74B15">
        <w:rPr>
          <w:rFonts w:cs="Times New Roman"/>
          <w:color w:val="auto"/>
        </w:rPr>
        <w:t>15</w:t>
      </w:r>
      <w:r w:rsidR="00591763">
        <w:rPr>
          <w:rFonts w:cs="Times New Roman"/>
          <w:color w:val="auto"/>
        </w:rPr>
        <w:t xml:space="preserve">% A, 0% F, </w:t>
      </w:r>
      <w:r w:rsidR="00903188">
        <w:rPr>
          <w:rFonts w:cs="Times New Roman"/>
          <w:color w:val="auto"/>
        </w:rPr>
        <w:t>4</w:t>
      </w:r>
      <w:r w:rsidR="00F74B15">
        <w:rPr>
          <w:rFonts w:cs="Times New Roman"/>
          <w:color w:val="auto"/>
        </w:rPr>
        <w:t>0</w:t>
      </w:r>
      <w:r w:rsidR="00591763">
        <w:rPr>
          <w:rFonts w:cs="Times New Roman"/>
          <w:color w:val="auto"/>
        </w:rPr>
        <w:t xml:space="preserve">% S, </w:t>
      </w:r>
      <w:r w:rsidR="00903188">
        <w:rPr>
          <w:rFonts w:cs="Times New Roman"/>
          <w:color w:val="auto"/>
        </w:rPr>
        <w:t>1</w:t>
      </w:r>
      <w:r w:rsidR="00591763">
        <w:rPr>
          <w:rFonts w:cs="Times New Roman"/>
          <w:color w:val="auto"/>
        </w:rPr>
        <w:t>5%</w:t>
      </w:r>
      <w:r w:rsidR="00DE7336">
        <w:rPr>
          <w:rFonts w:cs="Times New Roman"/>
          <w:color w:val="auto"/>
        </w:rPr>
        <w:t xml:space="preserve"> T, </w:t>
      </w:r>
      <w:r w:rsidR="00F74B15">
        <w:rPr>
          <w:rFonts w:cs="Times New Roman"/>
          <w:color w:val="auto"/>
        </w:rPr>
        <w:t>30% N</w:t>
      </w:r>
    </w:p>
    <w:p w14:paraId="7CDD757A" w14:textId="0715AA2B" w:rsidR="00F74B15" w:rsidRDefault="007907C4" w:rsidP="00591763">
      <w:pPr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POI3 – </w:t>
      </w:r>
      <w:r w:rsidR="00AE3080">
        <w:rPr>
          <w:rFonts w:cs="Times New Roman"/>
          <w:color w:val="auto"/>
        </w:rPr>
        <w:t>10</w:t>
      </w:r>
      <w:r>
        <w:rPr>
          <w:rFonts w:cs="Times New Roman"/>
          <w:color w:val="auto"/>
        </w:rPr>
        <w:t xml:space="preserve">% A, 60% F, </w:t>
      </w:r>
      <w:r w:rsidR="00AE3080">
        <w:rPr>
          <w:rFonts w:cs="Times New Roman"/>
          <w:color w:val="auto"/>
        </w:rPr>
        <w:t>10</w:t>
      </w:r>
      <w:r>
        <w:rPr>
          <w:rFonts w:cs="Times New Roman"/>
          <w:color w:val="auto"/>
        </w:rPr>
        <w:t xml:space="preserve">% S, </w:t>
      </w:r>
      <w:r w:rsidR="00903188">
        <w:rPr>
          <w:rFonts w:cs="Times New Roman"/>
          <w:color w:val="auto"/>
        </w:rPr>
        <w:t xml:space="preserve">0% T, </w:t>
      </w:r>
      <w:r w:rsidR="00DF128E">
        <w:rPr>
          <w:rFonts w:cs="Times New Roman"/>
          <w:color w:val="auto"/>
        </w:rPr>
        <w:t>2</w:t>
      </w:r>
      <w:r w:rsidR="00903188">
        <w:rPr>
          <w:rFonts w:cs="Times New Roman"/>
          <w:color w:val="auto"/>
        </w:rPr>
        <w:t>0% N</w:t>
      </w:r>
    </w:p>
    <w:p w14:paraId="652DF3AF" w14:textId="24B3BDF8" w:rsidR="00DF128E" w:rsidRDefault="00712B1B" w:rsidP="00DF128E">
      <w:pPr>
        <w:rPr>
          <w:rFonts w:cs="Times New Roman"/>
          <w:color w:val="auto"/>
        </w:rPr>
      </w:pPr>
      <w:r>
        <w:rPr>
          <w:rFonts w:cs="Times New Roman"/>
          <w:color w:val="auto"/>
        </w:rPr>
        <w:t>realizzati, uno per i soli utenti online in quel momento e uno su tutti gli utenti.</w:t>
      </w:r>
    </w:p>
    <w:p w14:paraId="25D20D45" w14:textId="337C1477" w:rsidR="00712B1B" w:rsidRDefault="00712B1B" w:rsidP="24199DC3">
      <w:pPr>
        <w:rPr>
          <w:rFonts w:cs="Times New Roman"/>
          <w:color w:val="auto"/>
          <w:szCs w:val="28"/>
        </w:rPr>
      </w:pPr>
      <w:r w:rsidRPr="24199DC3">
        <w:rPr>
          <w:rFonts w:cs="Times New Roman"/>
          <w:color w:val="auto"/>
          <w:szCs w:val="28"/>
        </w:rPr>
        <w:t>Se il comando dovesse presentare errori verr</w:t>
      </w:r>
      <w:r w:rsidR="00844396" w:rsidRPr="24199DC3">
        <w:rPr>
          <w:rFonts w:cs="Times New Roman"/>
          <w:color w:val="auto"/>
          <w:szCs w:val="28"/>
        </w:rPr>
        <w:t>à generato a schermo un errore.</w:t>
      </w:r>
    </w:p>
    <w:p w14:paraId="50CAB2DF" w14:textId="02AD9788" w:rsidR="001D4D37" w:rsidRDefault="001D4D37" w:rsidP="00FF4962">
      <w:pPr>
        <w:pStyle w:val="Titolo1"/>
      </w:pPr>
      <w:bookmarkStart w:id="4" w:name="_Toc17813119"/>
      <w:r w:rsidRPr="005F686C">
        <w:t xml:space="preserve">STRUTTURE DATI </w:t>
      </w:r>
      <w:r w:rsidRPr="00FF4962">
        <w:t>UTILIZZATE</w:t>
      </w:r>
      <w:bookmarkEnd w:id="4"/>
    </w:p>
    <w:p w14:paraId="589ADC06" w14:textId="546F3784" w:rsidR="000565EE" w:rsidRPr="00046AF0" w:rsidRDefault="00046AF0" w:rsidP="00046AF0">
      <w:pPr>
        <w:pStyle w:val="Titolo2"/>
      </w:pPr>
      <w:bookmarkStart w:id="5" w:name="_Toc17813120"/>
      <w:r w:rsidRPr="00046AF0">
        <w:t>ARCHIVIAZIONE DEI DATI</w:t>
      </w:r>
      <w:bookmarkEnd w:id="5"/>
    </w:p>
    <w:p w14:paraId="0D8512D7" w14:textId="7FD22CB8" w:rsidR="001D4D37" w:rsidRDefault="00920AB0" w:rsidP="00FC7209">
      <w:pPr>
        <w:ind w:firstLine="720"/>
      </w:pPr>
      <w:r>
        <w:t>Per l’archiviazione degli eventi generati dagli utenti di Facedoor si è deciso di utilizzare un hashmap</w:t>
      </w:r>
      <w:r w:rsidR="0041630B">
        <w:t xml:space="preserve"> con chiave </w:t>
      </w:r>
      <w:r w:rsidR="00AD44A3">
        <w:t>una stringa che rappresenta la data</w:t>
      </w:r>
      <w:r w:rsidR="006413A1">
        <w:t xml:space="preserve"> di generazione</w:t>
      </w:r>
      <w:r w:rsidR="0041630B">
        <w:t xml:space="preserve"> e come oggetto una lista</w:t>
      </w:r>
      <w:r w:rsidR="00AD44A3">
        <w:t xml:space="preserve"> dinamica contenente tutti gli eventi generati in quella data</w:t>
      </w:r>
      <w:r w:rsidR="008F4DB9">
        <w:t>.</w:t>
      </w:r>
    </w:p>
    <w:p w14:paraId="3D0A859B" w14:textId="6AD2721D" w:rsidR="008F4DB9" w:rsidRDefault="008F4DB9" w:rsidP="001D4D37">
      <w:r>
        <w:t xml:space="preserve">Questo ci permette di aggiornare </w:t>
      </w:r>
      <w:r w:rsidR="002C78E7">
        <w:t xml:space="preserve">e ricercare le informazioni sugli eventi con costo pari a </w:t>
      </w:r>
      <w:r w:rsidR="00973825">
        <w:t>O (</w:t>
      </w:r>
      <w:r w:rsidR="008160D8">
        <w:t>1).</w:t>
      </w:r>
    </w:p>
    <w:p w14:paraId="4E328FB9" w14:textId="3DDB6F5F" w:rsidR="00593351" w:rsidRDefault="00593351" w:rsidP="001D4D37">
      <w:r>
        <w:t>Durante l’elaborazione delle mappe emozionali</w:t>
      </w:r>
      <w:r w:rsidR="00831DD7">
        <w:t xml:space="preserve">, il costo aumenta a O(n), dove n sono </w:t>
      </w:r>
      <w:r w:rsidR="00DB29F5">
        <w:t>le giornate presenti nell’intervallo di tempo usato per l’elaborazione</w:t>
      </w:r>
      <w:r w:rsidR="002B1B98">
        <w:t>.</w:t>
      </w:r>
    </w:p>
    <w:p w14:paraId="5873444D" w14:textId="642ABE53" w:rsidR="00AC7BF5" w:rsidRDefault="00AC7BF5" w:rsidP="001D4D37">
      <w:r>
        <w:t>(Si potrebbe ag</w:t>
      </w:r>
      <w:r w:rsidR="008F4DB9">
        <w:t>giungere un’immagine per la rappresentazione della struttura)</w:t>
      </w:r>
      <w:r w:rsidR="005B0786">
        <w:t>.</w:t>
      </w:r>
    </w:p>
    <w:p w14:paraId="56D45F20" w14:textId="04499BA2" w:rsidR="00D504CA" w:rsidRDefault="00D504CA" w:rsidP="001D4D37">
      <w:r>
        <w:lastRenderedPageBreak/>
        <w:t xml:space="preserve">I comandi convertiti </w:t>
      </w:r>
      <w:r>
        <w:t>vengono salvati all’interno di un Array di tipo Comando.</w:t>
      </w:r>
    </w:p>
    <w:p w14:paraId="16E44E0D" w14:textId="08A1D50B" w:rsidR="004E1B28" w:rsidRDefault="004E1B28" w:rsidP="001D4D37">
      <w:r>
        <w:t xml:space="preserve">Il manager </w:t>
      </w:r>
      <w:r w:rsidR="007710E4">
        <w:t xml:space="preserve">dei PDI è una Lista </w:t>
      </w:r>
      <w:r w:rsidR="009816FB">
        <w:t>di tipo Punto</w:t>
      </w:r>
      <w:r w:rsidR="00372D5E">
        <w:t>DiInteresse.</w:t>
      </w:r>
      <w:bookmarkStart w:id="6" w:name="_GoBack"/>
      <w:bookmarkEnd w:id="6"/>
    </w:p>
    <w:p w14:paraId="4EFF4CA1" w14:textId="1A85A37E" w:rsidR="000565EE" w:rsidRDefault="00046AF0" w:rsidP="00046AF0">
      <w:pPr>
        <w:pStyle w:val="Titolo2"/>
      </w:pPr>
      <w:bookmarkStart w:id="7" w:name="_Toc17813121"/>
      <w:r w:rsidRPr="00046AF0">
        <w:t>DEFINIZIONE DEI VALORI DEGLI EVENTI</w:t>
      </w:r>
      <w:bookmarkEnd w:id="7"/>
    </w:p>
    <w:p w14:paraId="13DDDF0F" w14:textId="4F537658" w:rsidR="00046AF0" w:rsidRDefault="00BA2E9F" w:rsidP="00832427">
      <w:pPr>
        <w:ind w:firstLine="720"/>
      </w:pPr>
      <w:r>
        <w:t xml:space="preserve">I comandi e gli eventi </w:t>
      </w:r>
      <w:r w:rsidR="007B7E00">
        <w:t>sono rappresentati da stringhe alfanumeriche durante la loro archiviazione su file, per rendere le operazioni sui comandi e dati più rapide</w:t>
      </w:r>
      <w:r w:rsidR="000944A3">
        <w:t xml:space="preserve">, si è deciso di usare le enumerazioni per la loro rappresentazione </w:t>
      </w:r>
      <w:r w:rsidR="003F5F43">
        <w:t>durante l’esecuzione del programma. Questo permette di poter gestire una mole di dati maggiore rispetto alla semplice rappresentazione tramite stringhe</w:t>
      </w:r>
      <w:r w:rsidR="00832427">
        <w:t>.</w:t>
      </w:r>
    </w:p>
    <w:p w14:paraId="4FEFEE7A" w14:textId="1B63A1EC" w:rsidR="00490F80" w:rsidRDefault="00363ECF" w:rsidP="00363ECF">
      <w:pPr>
        <w:pStyle w:val="Titolo1"/>
      </w:pPr>
      <w:bookmarkStart w:id="8" w:name="_Toc17813122"/>
      <w:r>
        <w:t>SCELTE IMPLEMENTATIVE</w:t>
      </w:r>
      <w:bookmarkEnd w:id="8"/>
    </w:p>
    <w:p w14:paraId="58479ACC" w14:textId="448C2870" w:rsidR="00363ECF" w:rsidRDefault="00363ECF" w:rsidP="00363ECF">
      <w:r>
        <w:tab/>
      </w:r>
      <w:r w:rsidR="00630968">
        <w:t>All’interno del codice sono stati</w:t>
      </w:r>
      <w:r w:rsidR="00896FFB">
        <w:t xml:space="preserve"> utilizzati alcuni package standard di Java del tipo .io e .util</w:t>
      </w:r>
      <w:r w:rsidR="008435B8">
        <w:t xml:space="preserve"> per la gestione delle funzioni</w:t>
      </w:r>
      <w:r w:rsidR="007D1AFC">
        <w:t>, tra le più importanti:</w:t>
      </w:r>
      <w:r w:rsidR="005E3178">
        <w:t xml:space="preserve"> lettura</w:t>
      </w:r>
      <w:r w:rsidR="007D1AFC">
        <w:t xml:space="preserve"> da</w:t>
      </w:r>
      <w:r w:rsidR="005E3178">
        <w:t xml:space="preserve"> file, gestione delle eccezioni, creazione di ArrayList, List</w:t>
      </w:r>
      <w:r w:rsidR="004C114E">
        <w:t xml:space="preserve"> e HashMap</w:t>
      </w:r>
      <w:r w:rsidR="002C4466">
        <w:t>.</w:t>
      </w:r>
    </w:p>
    <w:p w14:paraId="4FF830D2" w14:textId="6D57A998" w:rsidR="00C24FC7" w:rsidRDefault="00C24FC7" w:rsidP="00C24FC7">
      <w:pPr>
        <w:pStyle w:val="Titolo1"/>
      </w:pPr>
      <w:r>
        <w:t>SCELTE TECNICHE</w:t>
      </w:r>
    </w:p>
    <w:p w14:paraId="57120D8D" w14:textId="7B17A917" w:rsidR="00C24FC7" w:rsidRDefault="4B3EAC30" w:rsidP="00C24FC7">
      <w:r>
        <w:t xml:space="preserve">Se il file </w:t>
      </w:r>
      <w:r w:rsidR="00BD5608">
        <w:t>non presenterà</w:t>
      </w:r>
      <w:r>
        <w:t xml:space="preserve"> alcuna estensione verrà aggiunta automaticamente l’estensione “.txt” attraverso un apposito controllo e non genererà alcun errore.</w:t>
      </w:r>
    </w:p>
    <w:p w14:paraId="2D1BE595" w14:textId="310F5F40" w:rsidR="0079050C" w:rsidRDefault="0079050C" w:rsidP="00C24FC7">
      <w:r>
        <w:t xml:space="preserve">La correttezza </w:t>
      </w:r>
      <w:r w:rsidR="005954BC">
        <w:t>dei comandi all’interno del file passato viene controllata tramite un match di regex</w:t>
      </w:r>
      <w:r w:rsidR="00D504CA">
        <w:t>.</w:t>
      </w:r>
    </w:p>
    <w:p w14:paraId="0D0397CC" w14:textId="3DC50813" w:rsidR="003F58A9" w:rsidRDefault="4B3EAC30" w:rsidP="00C24FC7">
      <w:r>
        <w:t>Si è deciso di suddividere eventuali problemi di sintassi o di mancanza di dati (scegliere se mettere incoerenza dei dati) in Errori e Avvisi. Gli Errori portano alla chiusura del programma mentre gli Avvisi fanno procedere il programma escludendo la parte di dati errata.</w:t>
      </w:r>
    </w:p>
    <w:p w14:paraId="62D6D199" w14:textId="3A5B048F" w:rsidR="24199DC3" w:rsidRPr="00663693" w:rsidRDefault="24199DC3" w:rsidP="00663693">
      <w:pPr>
        <w:pStyle w:val="Titolo1"/>
      </w:pPr>
      <w:bookmarkStart w:id="9" w:name="_Toc17813123"/>
      <w:r w:rsidRPr="7BC75716">
        <w:t>G</w:t>
      </w:r>
      <w:r w:rsidR="0198BC69" w:rsidRPr="7BC75716">
        <w:t>ESTIONE DEGLI ERRORI</w:t>
      </w:r>
      <w:bookmarkEnd w:id="9"/>
    </w:p>
    <w:p w14:paraId="7BAF91E7" w14:textId="29DEFB70" w:rsidR="24199DC3" w:rsidRDefault="005115CA" w:rsidP="00FC7209">
      <w:pPr>
        <w:ind w:firstLine="720"/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Durante l’esecuzione del programma, si possono riscontrare </w:t>
      </w:r>
      <w:r w:rsidR="00AE1A59">
        <w:rPr>
          <w:rFonts w:cs="Times New Roman"/>
          <w:color w:val="auto"/>
          <w:szCs w:val="28"/>
        </w:rPr>
        <w:t>Errori o Warnings</w:t>
      </w:r>
    </w:p>
    <w:p w14:paraId="376C99A4" w14:textId="6A38FD9D" w:rsidR="24199DC3" w:rsidRDefault="24199DC3" w:rsidP="7BC75716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Nel caso di </w:t>
      </w:r>
      <w:r w:rsidR="00AE1A59">
        <w:rPr>
          <w:rFonts w:cs="Times New Roman"/>
          <w:color w:val="auto"/>
          <w:szCs w:val="28"/>
        </w:rPr>
        <w:t>ERRORE</w:t>
      </w:r>
      <w:r w:rsidR="3F4F690E" w:rsidRPr="7BC75716">
        <w:rPr>
          <w:rFonts w:cs="Times New Roman"/>
          <w:color w:val="auto"/>
          <w:szCs w:val="28"/>
        </w:rPr>
        <w:t xml:space="preserve">, il programma mostrerà a schermo la descrizione generale dell’errore per poi </w:t>
      </w:r>
      <w:r w:rsidR="002E777D">
        <w:rPr>
          <w:rFonts w:cs="Times New Roman"/>
          <w:color w:val="auto"/>
          <w:szCs w:val="28"/>
        </w:rPr>
        <w:t>terminare</w:t>
      </w:r>
      <w:r w:rsidRPr="7BC75716">
        <w:rPr>
          <w:rFonts w:cs="Times New Roman"/>
          <w:color w:val="auto"/>
          <w:szCs w:val="28"/>
        </w:rPr>
        <w:t>. I possibili casi sono:</w:t>
      </w:r>
    </w:p>
    <w:p w14:paraId="487811FB" w14:textId="17C9F72B" w:rsidR="24199DC3" w:rsidRPr="00B47322" w:rsidRDefault="00B47322" w:rsidP="00CD0BF1">
      <w:pPr>
        <w:pStyle w:val="Paragrafoelenco"/>
        <w:numPr>
          <w:ilvl w:val="0"/>
          <w:numId w:val="26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>Non è stato passato nessun argomento contenente i comandi;</w:t>
      </w:r>
    </w:p>
    <w:p w14:paraId="3A1BDEE6" w14:textId="155DE895" w:rsidR="00B47322" w:rsidRPr="00192C66" w:rsidRDefault="009952FE" w:rsidP="00CD0BF1">
      <w:pPr>
        <w:pStyle w:val="Paragrafoelenco"/>
        <w:numPr>
          <w:ilvl w:val="0"/>
          <w:numId w:val="26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>Il file passato non esiste</w:t>
      </w:r>
    </w:p>
    <w:p w14:paraId="743C8A57" w14:textId="57A73EC9" w:rsidR="24199DC3" w:rsidRDefault="24199DC3" w:rsidP="24199DC3">
      <w:pPr>
        <w:rPr>
          <w:rFonts w:cs="Times New Roman"/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lastRenderedPageBreak/>
        <w:t>Nel caso</w:t>
      </w:r>
      <w:r w:rsidR="00270C76">
        <w:rPr>
          <w:rFonts w:cs="Times New Roman"/>
          <w:color w:val="auto"/>
          <w:szCs w:val="28"/>
        </w:rPr>
        <w:t xml:space="preserve"> di</w:t>
      </w:r>
      <w:r w:rsidRPr="7BC75716">
        <w:rPr>
          <w:rFonts w:cs="Times New Roman"/>
          <w:color w:val="auto"/>
          <w:szCs w:val="28"/>
        </w:rPr>
        <w:t xml:space="preserve"> </w:t>
      </w:r>
      <w:r w:rsidR="00E46208">
        <w:rPr>
          <w:rFonts w:cs="Times New Roman"/>
          <w:color w:val="auto"/>
          <w:szCs w:val="28"/>
        </w:rPr>
        <w:t>AVVISI</w:t>
      </w:r>
      <w:r w:rsidRPr="7BC75716">
        <w:rPr>
          <w:rFonts w:cs="Times New Roman"/>
          <w:color w:val="auto"/>
          <w:szCs w:val="28"/>
        </w:rPr>
        <w:t xml:space="preserve">, il programma proseguirà </w:t>
      </w:r>
      <w:r w:rsidR="19EE1884" w:rsidRPr="7BC75716">
        <w:rPr>
          <w:rFonts w:cs="Times New Roman"/>
          <w:color w:val="auto"/>
          <w:szCs w:val="28"/>
        </w:rPr>
        <w:t>l</w:t>
      </w:r>
      <w:r w:rsidRPr="7BC75716">
        <w:rPr>
          <w:rFonts w:cs="Times New Roman"/>
          <w:color w:val="auto"/>
          <w:szCs w:val="28"/>
        </w:rPr>
        <w:t xml:space="preserve">’esecuzione </w:t>
      </w:r>
      <w:r w:rsidR="314E214A" w:rsidRPr="7BC75716">
        <w:rPr>
          <w:rFonts w:cs="Times New Roman"/>
          <w:color w:val="auto"/>
          <w:szCs w:val="28"/>
        </w:rPr>
        <w:t>e</w:t>
      </w:r>
      <w:r w:rsidRPr="7BC75716">
        <w:rPr>
          <w:rFonts w:cs="Times New Roman"/>
          <w:color w:val="auto"/>
          <w:szCs w:val="28"/>
        </w:rPr>
        <w:t xml:space="preserve"> verranno mostrati a schermo degli avvisi</w:t>
      </w:r>
      <w:r w:rsidR="0A91EFE2" w:rsidRPr="7BC75716">
        <w:rPr>
          <w:rFonts w:cs="Times New Roman"/>
          <w:color w:val="auto"/>
          <w:szCs w:val="28"/>
        </w:rPr>
        <w:t>.</w:t>
      </w:r>
      <w:r w:rsidR="0013178F">
        <w:rPr>
          <w:rFonts w:cs="Times New Roman"/>
          <w:color w:val="auto"/>
          <w:szCs w:val="28"/>
        </w:rPr>
        <w:t xml:space="preserve"> </w:t>
      </w:r>
      <w:r w:rsidRPr="7BC75716">
        <w:rPr>
          <w:rFonts w:cs="Times New Roman"/>
          <w:color w:val="auto"/>
          <w:szCs w:val="28"/>
        </w:rPr>
        <w:t>I casi possibili sono:</w:t>
      </w:r>
    </w:p>
    <w:p w14:paraId="0C48E796" w14:textId="573371B5" w:rsidR="0B2E6992" w:rsidRPr="004422D1" w:rsidRDefault="0B2E6992" w:rsidP="7BC75716">
      <w:pPr>
        <w:pStyle w:val="Paragrafoelenco"/>
        <w:numPr>
          <w:ilvl w:val="0"/>
          <w:numId w:val="25"/>
        </w:numPr>
        <w:spacing w:after="0"/>
        <w:rPr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>Un comando non è stato riconosciuto dal programma perché scritto in modo errato oppure non è un comando designato</w:t>
      </w:r>
      <w:r w:rsidR="004D39EB">
        <w:rPr>
          <w:rFonts w:cs="Times New Roman"/>
          <w:color w:val="auto"/>
          <w:szCs w:val="28"/>
        </w:rPr>
        <w:t>;</w:t>
      </w:r>
    </w:p>
    <w:p w14:paraId="6B9E11C1" w14:textId="7D983EE4" w:rsidR="004422D1" w:rsidRPr="004422D1" w:rsidRDefault="004422D1" w:rsidP="004422D1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>Il numero di argomenti di chiamata non è corretto</w:t>
      </w:r>
      <w:r w:rsidR="00D32AD2">
        <w:rPr>
          <w:rFonts w:cs="Times New Roman"/>
          <w:color w:val="auto"/>
          <w:szCs w:val="28"/>
        </w:rPr>
        <w:t>;</w:t>
      </w:r>
    </w:p>
    <w:p w14:paraId="344A0782" w14:textId="42D6E307" w:rsidR="24199DC3" w:rsidRDefault="24199DC3" w:rsidP="7BC75716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 w:rsidRPr="7BC75716">
        <w:rPr>
          <w:rFonts w:cs="Times New Roman"/>
          <w:color w:val="auto"/>
          <w:szCs w:val="28"/>
        </w:rPr>
        <w:t xml:space="preserve">Il file </w:t>
      </w:r>
      <w:r w:rsidR="6A8E1734" w:rsidRPr="7BC75716">
        <w:rPr>
          <w:rFonts w:cs="Times New Roman"/>
          <w:color w:val="auto"/>
          <w:szCs w:val="28"/>
        </w:rPr>
        <w:t xml:space="preserve">contenente gli eventi </w:t>
      </w:r>
      <w:r w:rsidRPr="7BC75716">
        <w:rPr>
          <w:rFonts w:cs="Times New Roman"/>
          <w:color w:val="auto"/>
          <w:szCs w:val="28"/>
        </w:rPr>
        <w:t>da importare non esiste o è in un formato non</w:t>
      </w:r>
      <w:r w:rsidR="5DE5A077" w:rsidRPr="7BC75716">
        <w:rPr>
          <w:rFonts w:cs="Times New Roman"/>
          <w:color w:val="auto"/>
          <w:szCs w:val="28"/>
        </w:rPr>
        <w:t xml:space="preserve"> supportato</w:t>
      </w:r>
      <w:r w:rsidR="00D32AD2">
        <w:rPr>
          <w:rFonts w:cs="Times New Roman"/>
          <w:color w:val="auto"/>
          <w:szCs w:val="28"/>
        </w:rPr>
        <w:t>;</w:t>
      </w:r>
    </w:p>
    <w:p w14:paraId="68BD67B2" w14:textId="64FBF3AA" w:rsidR="24199DC3" w:rsidRPr="004E637E" w:rsidRDefault="00D6650B" w:rsidP="7BC75716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Se il lasso di tempo indicato dal comando create_map </w:t>
      </w:r>
      <w:r w:rsidR="00943EF9">
        <w:rPr>
          <w:rFonts w:cs="Times New Roman"/>
          <w:color w:val="auto"/>
          <w:szCs w:val="28"/>
        </w:rPr>
        <w:t>non presentasse nessun eve</w:t>
      </w:r>
      <w:r w:rsidR="002E777D">
        <w:rPr>
          <w:rFonts w:cs="Times New Roman"/>
          <w:color w:val="auto"/>
          <w:szCs w:val="28"/>
        </w:rPr>
        <w:t>nto</w:t>
      </w:r>
      <w:r w:rsidR="00D32AD2">
        <w:rPr>
          <w:rFonts w:cs="Times New Roman"/>
          <w:color w:val="auto"/>
          <w:szCs w:val="28"/>
        </w:rPr>
        <w:t>;</w:t>
      </w:r>
    </w:p>
    <w:p w14:paraId="5902D623" w14:textId="5B72FA5F" w:rsidR="004E637E" w:rsidRPr="00686D19" w:rsidRDefault="004E637E" w:rsidP="7BC75716">
      <w:pPr>
        <w:pStyle w:val="Paragrafoelenco"/>
        <w:numPr>
          <w:ilvl w:val="0"/>
          <w:numId w:val="25"/>
        </w:numPr>
        <w:rPr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Se </w:t>
      </w:r>
      <w:r w:rsidR="00EB7B56">
        <w:rPr>
          <w:rFonts w:cs="Times New Roman"/>
          <w:color w:val="auto"/>
          <w:szCs w:val="28"/>
        </w:rPr>
        <w:t xml:space="preserve">la </w:t>
      </w:r>
      <w:r w:rsidR="00D32AD2">
        <w:rPr>
          <w:rFonts w:cs="Times New Roman"/>
          <w:color w:val="auto"/>
          <w:szCs w:val="28"/>
        </w:rPr>
        <w:t xml:space="preserve">sintassi </w:t>
      </w:r>
      <w:r w:rsidR="00EB7B56">
        <w:rPr>
          <w:rFonts w:cs="Times New Roman"/>
          <w:color w:val="auto"/>
          <w:szCs w:val="28"/>
        </w:rPr>
        <w:t>del codice dell’evento non fosse conforme</w:t>
      </w:r>
      <w:r w:rsidR="00D32AD2">
        <w:rPr>
          <w:rFonts w:cs="Times New Roman"/>
          <w:color w:val="auto"/>
          <w:szCs w:val="28"/>
        </w:rPr>
        <w:t>.</w:t>
      </w:r>
    </w:p>
    <w:p w14:paraId="0B164943" w14:textId="0C30727E" w:rsidR="00DE62BA" w:rsidRPr="00DE62BA" w:rsidRDefault="00DE62BA" w:rsidP="00DE62BA">
      <w:pPr>
        <w:rPr>
          <w:rFonts w:cs="Times New Roman"/>
          <w:color w:val="auto"/>
          <w:szCs w:val="28"/>
        </w:rPr>
      </w:pPr>
      <w:r w:rsidRPr="00DE62BA">
        <w:rPr>
          <w:rFonts w:cs="Times New Roman"/>
          <w:color w:val="auto"/>
          <w:szCs w:val="28"/>
        </w:rPr>
        <w:t>Nota: A seconda della natura dell’errore, i risultati finali potrebbero essere i</w:t>
      </w:r>
      <w:r w:rsidR="008E78D9">
        <w:rPr>
          <w:rFonts w:cs="Times New Roman"/>
          <w:color w:val="auto"/>
          <w:szCs w:val="28"/>
        </w:rPr>
        <w:t>mprecisi.</w:t>
      </w:r>
    </w:p>
    <w:p w14:paraId="22D7B905" w14:textId="580DB8CA" w:rsidR="24199DC3" w:rsidRDefault="24199DC3" w:rsidP="24199DC3">
      <w:pPr>
        <w:rPr>
          <w:rFonts w:cs="Times New Roman"/>
          <w:color w:val="auto"/>
          <w:szCs w:val="28"/>
        </w:rPr>
      </w:pPr>
    </w:p>
    <w:p w14:paraId="701538FB" w14:textId="4F38D54B" w:rsidR="24199DC3" w:rsidRDefault="24199DC3" w:rsidP="24199DC3">
      <w:pPr>
        <w:rPr>
          <w:rFonts w:cs="Times New Roman"/>
          <w:color w:val="auto"/>
          <w:szCs w:val="28"/>
        </w:rPr>
      </w:pPr>
    </w:p>
    <w:p w14:paraId="67DA0DAD" w14:textId="3F7BB391" w:rsidR="24199DC3" w:rsidRDefault="24199DC3" w:rsidP="24199DC3">
      <w:pPr>
        <w:rPr>
          <w:rFonts w:cs="Times New Roman"/>
          <w:color w:val="auto"/>
          <w:szCs w:val="28"/>
        </w:rPr>
      </w:pPr>
    </w:p>
    <w:p w14:paraId="3B4445AB" w14:textId="154F8BB1" w:rsidR="24199DC3" w:rsidRDefault="24199DC3" w:rsidP="24199DC3">
      <w:pPr>
        <w:rPr>
          <w:rFonts w:cs="Times New Roman"/>
          <w:color w:val="auto"/>
          <w:szCs w:val="28"/>
        </w:rPr>
      </w:pPr>
    </w:p>
    <w:p w14:paraId="129CA517" w14:textId="1E7628D1" w:rsidR="00030299" w:rsidRPr="00893397" w:rsidRDefault="00030299" w:rsidP="000F7BCF">
      <w:pPr>
        <w:rPr>
          <w:rFonts w:cs="Times New Roman"/>
        </w:rPr>
      </w:pPr>
    </w:p>
    <w:p w14:paraId="36089C03" w14:textId="77777777" w:rsidR="00030299" w:rsidRPr="00893397" w:rsidRDefault="00030299" w:rsidP="000F7BCF">
      <w:pPr>
        <w:rPr>
          <w:rFonts w:cs="Times New Roman"/>
        </w:rPr>
      </w:pPr>
    </w:p>
    <w:sectPr w:rsidR="00030299" w:rsidRPr="00893397" w:rsidSect="001F7EC4">
      <w:pgSz w:w="11906" w:h="16838" w:code="9"/>
      <w:pgMar w:top="1417" w:right="1134" w:bottom="1134" w:left="1134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B739C6" w14:textId="77777777" w:rsidR="009A691E" w:rsidRDefault="009A691E" w:rsidP="00C6554A">
      <w:pPr>
        <w:spacing w:before="0" w:after="0" w:line="240" w:lineRule="auto"/>
      </w:pPr>
      <w:r>
        <w:separator/>
      </w:r>
    </w:p>
  </w:endnote>
  <w:endnote w:type="continuationSeparator" w:id="0">
    <w:p w14:paraId="06CD45F4" w14:textId="77777777" w:rsidR="009A691E" w:rsidRDefault="009A691E" w:rsidP="00C6554A">
      <w:pPr>
        <w:spacing w:before="0" w:after="0" w:line="240" w:lineRule="auto"/>
      </w:pPr>
      <w:r>
        <w:continuationSeparator/>
      </w:r>
    </w:p>
  </w:endnote>
  <w:endnote w:type="continuationNotice" w:id="1">
    <w:p w14:paraId="2939BC6F" w14:textId="77777777" w:rsidR="009A691E" w:rsidRDefault="009A691E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B9B49" w14:textId="77777777" w:rsidR="009A691E" w:rsidRDefault="009A691E" w:rsidP="00C6554A">
      <w:pPr>
        <w:spacing w:before="0" w:after="0" w:line="240" w:lineRule="auto"/>
      </w:pPr>
      <w:r>
        <w:separator/>
      </w:r>
    </w:p>
  </w:footnote>
  <w:footnote w:type="continuationSeparator" w:id="0">
    <w:p w14:paraId="68F64444" w14:textId="77777777" w:rsidR="009A691E" w:rsidRDefault="009A691E" w:rsidP="00C6554A">
      <w:pPr>
        <w:spacing w:before="0" w:after="0" w:line="240" w:lineRule="auto"/>
      </w:pPr>
      <w:r>
        <w:continuationSeparator/>
      </w:r>
    </w:p>
  </w:footnote>
  <w:footnote w:type="continuationNotice" w:id="1">
    <w:p w14:paraId="57D5BAC4" w14:textId="77777777" w:rsidR="009A691E" w:rsidRDefault="009A691E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Puntoelenco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08174A0"/>
    <w:multiLevelType w:val="hybridMultilevel"/>
    <w:tmpl w:val="2C84387E"/>
    <w:lvl w:ilvl="0" w:tplc="10CA644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326080A"/>
    <w:multiLevelType w:val="hybridMultilevel"/>
    <w:tmpl w:val="3968B9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C8418A"/>
    <w:multiLevelType w:val="hybridMultilevel"/>
    <w:tmpl w:val="374E27D0"/>
    <w:lvl w:ilvl="0" w:tplc="D7E647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9A6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82D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0413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D45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9A43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3225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9623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B8BA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671364"/>
    <w:multiLevelType w:val="hybridMultilevel"/>
    <w:tmpl w:val="022A7116"/>
    <w:lvl w:ilvl="0" w:tplc="0568DDA8">
      <w:start w:val="1"/>
      <w:numFmt w:val="decimal"/>
      <w:lvlText w:val="%1."/>
      <w:lvlJc w:val="left"/>
      <w:pPr>
        <w:ind w:left="720" w:hanging="360"/>
      </w:pPr>
      <w:rPr>
        <w:rFonts w:hint="default"/>
        <w:color w:val="D6ECFF" w:themeColor="background2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483622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"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16B72834"/>
    <w:multiLevelType w:val="hybridMultilevel"/>
    <w:tmpl w:val="AC0A79D6"/>
    <w:lvl w:ilvl="0" w:tplc="00EA5210">
      <w:start w:val="1"/>
      <w:numFmt w:val="decimal"/>
      <w:lvlText w:val="%1."/>
      <w:lvlJc w:val="left"/>
      <w:pPr>
        <w:ind w:left="720" w:hanging="360"/>
      </w:pPr>
      <w:rPr>
        <w:rFonts w:hint="default"/>
        <w:color w:val="D6ECFF" w:themeColor="background2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541000"/>
    <w:multiLevelType w:val="hybridMultilevel"/>
    <w:tmpl w:val="FCECA156"/>
    <w:lvl w:ilvl="0" w:tplc="FEF0F574">
      <w:start w:val="1"/>
      <w:numFmt w:val="decimal"/>
      <w:lvlText w:val="%1."/>
      <w:lvlJc w:val="left"/>
      <w:pPr>
        <w:ind w:left="720" w:hanging="360"/>
      </w:pPr>
      <w:rPr>
        <w:rFonts w:hint="default"/>
        <w:color w:val="D6ECFF" w:themeColor="background2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64059"/>
    <w:multiLevelType w:val="hybridMultilevel"/>
    <w:tmpl w:val="A372D4E8"/>
    <w:lvl w:ilvl="0" w:tplc="7A9899E2">
      <w:start w:val="1"/>
      <w:numFmt w:val="decimal"/>
      <w:lvlText w:val="%1."/>
      <w:lvlJc w:val="left"/>
      <w:pPr>
        <w:ind w:left="720" w:hanging="360"/>
      </w:pPr>
    </w:lvl>
    <w:lvl w:ilvl="1" w:tplc="19483730">
      <w:start w:val="1"/>
      <w:numFmt w:val="lowerLetter"/>
      <w:lvlText w:val="%2."/>
      <w:lvlJc w:val="left"/>
      <w:pPr>
        <w:ind w:left="1440" w:hanging="360"/>
      </w:pPr>
    </w:lvl>
    <w:lvl w:ilvl="2" w:tplc="903EFDA8">
      <w:start w:val="1"/>
      <w:numFmt w:val="lowerRoman"/>
      <w:lvlText w:val="%3."/>
      <w:lvlJc w:val="right"/>
      <w:pPr>
        <w:ind w:left="2160" w:hanging="180"/>
      </w:pPr>
    </w:lvl>
    <w:lvl w:ilvl="3" w:tplc="A486175A">
      <w:start w:val="1"/>
      <w:numFmt w:val="decimal"/>
      <w:lvlText w:val="%4."/>
      <w:lvlJc w:val="left"/>
      <w:pPr>
        <w:ind w:left="2880" w:hanging="360"/>
      </w:pPr>
    </w:lvl>
    <w:lvl w:ilvl="4" w:tplc="4B7E93B2">
      <w:start w:val="1"/>
      <w:numFmt w:val="lowerLetter"/>
      <w:lvlText w:val="%5."/>
      <w:lvlJc w:val="left"/>
      <w:pPr>
        <w:ind w:left="3600" w:hanging="360"/>
      </w:pPr>
    </w:lvl>
    <w:lvl w:ilvl="5" w:tplc="A4A4A62C">
      <w:start w:val="1"/>
      <w:numFmt w:val="lowerRoman"/>
      <w:lvlText w:val="%6."/>
      <w:lvlJc w:val="right"/>
      <w:pPr>
        <w:ind w:left="4320" w:hanging="180"/>
      </w:pPr>
    </w:lvl>
    <w:lvl w:ilvl="6" w:tplc="6EE602BC">
      <w:start w:val="1"/>
      <w:numFmt w:val="decimal"/>
      <w:lvlText w:val="%7."/>
      <w:lvlJc w:val="left"/>
      <w:pPr>
        <w:ind w:left="5040" w:hanging="360"/>
      </w:pPr>
    </w:lvl>
    <w:lvl w:ilvl="7" w:tplc="467C89EE">
      <w:start w:val="1"/>
      <w:numFmt w:val="lowerLetter"/>
      <w:lvlText w:val="%8."/>
      <w:lvlJc w:val="left"/>
      <w:pPr>
        <w:ind w:left="5760" w:hanging="360"/>
      </w:pPr>
    </w:lvl>
    <w:lvl w:ilvl="8" w:tplc="0438209E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F00253"/>
    <w:multiLevelType w:val="multilevel"/>
    <w:tmpl w:val="D5581B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3240" w:hanging="1440"/>
      </w:pPr>
    </w:lvl>
    <w:lvl w:ilvl="5">
      <w:start w:val="1"/>
      <w:numFmt w:val="decimal"/>
      <w:lvlText w:val="%1.%2.%3.%4.%5.%6"/>
      <w:lvlJc w:val="left"/>
      <w:pPr>
        <w:ind w:left="3960" w:hanging="1800"/>
      </w:pPr>
    </w:lvl>
    <w:lvl w:ilvl="6">
      <w:start w:val="1"/>
      <w:numFmt w:val="decimal"/>
      <w:lvlText w:val="%1.%2.%3.%4.%5.%6.%7"/>
      <w:lvlJc w:val="left"/>
      <w:pPr>
        <w:ind w:left="4320" w:hanging="1800"/>
      </w:pPr>
    </w:lvl>
    <w:lvl w:ilvl="7">
      <w:start w:val="1"/>
      <w:numFmt w:val="decimal"/>
      <w:lvlText w:val="%1.%2.%3.%4.%5.%6.%7.%8"/>
      <w:lvlJc w:val="left"/>
      <w:pPr>
        <w:ind w:left="5040" w:hanging="2160"/>
      </w:pPr>
    </w:lvl>
    <w:lvl w:ilvl="8">
      <w:start w:val="1"/>
      <w:numFmt w:val="decimal"/>
      <w:lvlText w:val="%1.%2.%3.%4.%5.%6.%7.%8.%9"/>
      <w:lvlJc w:val="left"/>
      <w:pPr>
        <w:ind w:left="5760" w:hanging="2520"/>
      </w:pPr>
    </w:lvl>
  </w:abstractNum>
  <w:abstractNum w:abstractNumId="21" w15:restartNumberingAfterBreak="0">
    <w:nsid w:val="51EE630E"/>
    <w:multiLevelType w:val="hybridMultilevel"/>
    <w:tmpl w:val="A0F67F5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CE2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D248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0C75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A8DE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BE50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B081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76EB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24B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3E0F94"/>
    <w:multiLevelType w:val="hybridMultilevel"/>
    <w:tmpl w:val="81AE93E2"/>
    <w:lvl w:ilvl="0" w:tplc="E6108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76C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4EF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6ECC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F44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127F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3A3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E69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7CAF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583B0B"/>
    <w:multiLevelType w:val="hybridMultilevel"/>
    <w:tmpl w:val="A2CCFAB8"/>
    <w:lvl w:ilvl="0" w:tplc="0410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4" w15:restartNumberingAfterBreak="0">
    <w:nsid w:val="6C4851C7"/>
    <w:multiLevelType w:val="hybridMultilevel"/>
    <w:tmpl w:val="970AC80E"/>
    <w:lvl w:ilvl="0" w:tplc="A14EAE1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D6172F9"/>
    <w:multiLevelType w:val="multilevel"/>
    <w:tmpl w:val="683434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7E8C2694"/>
    <w:multiLevelType w:val="hybridMultilevel"/>
    <w:tmpl w:val="E2FA4CC0"/>
    <w:lvl w:ilvl="0" w:tplc="468A89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9"/>
  </w:num>
  <w:num w:numId="6">
    <w:abstractNumId w:val="11"/>
  </w:num>
  <w:num w:numId="7">
    <w:abstractNumId w:val="1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24"/>
  </w:num>
  <w:num w:numId="18">
    <w:abstractNumId w:val="23"/>
  </w:num>
  <w:num w:numId="19">
    <w:abstractNumId w:val="10"/>
  </w:num>
  <w:num w:numId="20">
    <w:abstractNumId w:val="26"/>
  </w:num>
  <w:num w:numId="21">
    <w:abstractNumId w:val="20"/>
  </w:num>
  <w:num w:numId="22">
    <w:abstractNumId w:val="16"/>
  </w:num>
  <w:num w:numId="23">
    <w:abstractNumId w:val="17"/>
  </w:num>
  <w:num w:numId="24">
    <w:abstractNumId w:val="14"/>
  </w:num>
  <w:num w:numId="25">
    <w:abstractNumId w:val="21"/>
  </w:num>
  <w:num w:numId="26">
    <w:abstractNumId w:val="13"/>
  </w:num>
  <w:num w:numId="27">
    <w:abstractNumId w:val="25"/>
  </w:num>
  <w:num w:numId="28">
    <w:abstractNumId w:val="1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hyphenationZone w:val="283"/>
  <w:characterSpacingControl w:val="doNotCompress"/>
  <w:hdrShapeDefaults>
    <o:shapedefaults v:ext="edit" spidmax="3074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5E6"/>
    <w:rsid w:val="00030299"/>
    <w:rsid w:val="000424FD"/>
    <w:rsid w:val="00043284"/>
    <w:rsid w:val="00046AF0"/>
    <w:rsid w:val="00051950"/>
    <w:rsid w:val="000565EE"/>
    <w:rsid w:val="00061911"/>
    <w:rsid w:val="00067F19"/>
    <w:rsid w:val="000724E6"/>
    <w:rsid w:val="000944A3"/>
    <w:rsid w:val="000C041F"/>
    <w:rsid w:val="000D446B"/>
    <w:rsid w:val="000D5575"/>
    <w:rsid w:val="000E4407"/>
    <w:rsid w:val="000E60DF"/>
    <w:rsid w:val="000F7BCF"/>
    <w:rsid w:val="00114886"/>
    <w:rsid w:val="00123561"/>
    <w:rsid w:val="0012677F"/>
    <w:rsid w:val="0013178F"/>
    <w:rsid w:val="00132C77"/>
    <w:rsid w:val="00134604"/>
    <w:rsid w:val="001547EB"/>
    <w:rsid w:val="00160071"/>
    <w:rsid w:val="001708BF"/>
    <w:rsid w:val="00172B17"/>
    <w:rsid w:val="00192C66"/>
    <w:rsid w:val="0019531F"/>
    <w:rsid w:val="001A3C7F"/>
    <w:rsid w:val="001B1ED5"/>
    <w:rsid w:val="001B7D66"/>
    <w:rsid w:val="001D4D37"/>
    <w:rsid w:val="001E0417"/>
    <w:rsid w:val="001F7EC4"/>
    <w:rsid w:val="0020260D"/>
    <w:rsid w:val="0022104F"/>
    <w:rsid w:val="00232A66"/>
    <w:rsid w:val="002554CD"/>
    <w:rsid w:val="00270C76"/>
    <w:rsid w:val="00270FA0"/>
    <w:rsid w:val="00274F34"/>
    <w:rsid w:val="00293B83"/>
    <w:rsid w:val="00297849"/>
    <w:rsid w:val="00297FBF"/>
    <w:rsid w:val="002A1DE2"/>
    <w:rsid w:val="002A4EF1"/>
    <w:rsid w:val="002B1B98"/>
    <w:rsid w:val="002B4294"/>
    <w:rsid w:val="002C0272"/>
    <w:rsid w:val="002C1AD8"/>
    <w:rsid w:val="002C4466"/>
    <w:rsid w:val="002C78E7"/>
    <w:rsid w:val="002D2843"/>
    <w:rsid w:val="002D4A50"/>
    <w:rsid w:val="002E5284"/>
    <w:rsid w:val="002E777D"/>
    <w:rsid w:val="002F3B9B"/>
    <w:rsid w:val="002F5733"/>
    <w:rsid w:val="002F6B45"/>
    <w:rsid w:val="0030471C"/>
    <w:rsid w:val="00306F04"/>
    <w:rsid w:val="00312B8A"/>
    <w:rsid w:val="0031608B"/>
    <w:rsid w:val="00333D0D"/>
    <w:rsid w:val="003353D2"/>
    <w:rsid w:val="0035456D"/>
    <w:rsid w:val="00363ECF"/>
    <w:rsid w:val="00371852"/>
    <w:rsid w:val="00372D5E"/>
    <w:rsid w:val="003913A0"/>
    <w:rsid w:val="003A3268"/>
    <w:rsid w:val="003A3C11"/>
    <w:rsid w:val="003B2870"/>
    <w:rsid w:val="003B5A8E"/>
    <w:rsid w:val="003C6A04"/>
    <w:rsid w:val="003D03EC"/>
    <w:rsid w:val="003F19BC"/>
    <w:rsid w:val="003F58A9"/>
    <w:rsid w:val="003F5F43"/>
    <w:rsid w:val="003F7E57"/>
    <w:rsid w:val="004106E6"/>
    <w:rsid w:val="0041630B"/>
    <w:rsid w:val="00434FDD"/>
    <w:rsid w:val="00436E25"/>
    <w:rsid w:val="004422D1"/>
    <w:rsid w:val="00446778"/>
    <w:rsid w:val="004501AC"/>
    <w:rsid w:val="00454113"/>
    <w:rsid w:val="0046784B"/>
    <w:rsid w:val="004837BC"/>
    <w:rsid w:val="00490F80"/>
    <w:rsid w:val="004B2F71"/>
    <w:rsid w:val="004C049F"/>
    <w:rsid w:val="004C114E"/>
    <w:rsid w:val="004D39EB"/>
    <w:rsid w:val="004E1B28"/>
    <w:rsid w:val="004E53D0"/>
    <w:rsid w:val="004E637E"/>
    <w:rsid w:val="004E785D"/>
    <w:rsid w:val="004F7099"/>
    <w:rsid w:val="004F72E0"/>
    <w:rsid w:val="005000E2"/>
    <w:rsid w:val="005115CA"/>
    <w:rsid w:val="00550DCB"/>
    <w:rsid w:val="00562BC4"/>
    <w:rsid w:val="00572477"/>
    <w:rsid w:val="005837B3"/>
    <w:rsid w:val="00591763"/>
    <w:rsid w:val="00593351"/>
    <w:rsid w:val="005946F2"/>
    <w:rsid w:val="005954BC"/>
    <w:rsid w:val="005958AB"/>
    <w:rsid w:val="0059746C"/>
    <w:rsid w:val="00597BE1"/>
    <w:rsid w:val="005A4E82"/>
    <w:rsid w:val="005B0786"/>
    <w:rsid w:val="005B0F05"/>
    <w:rsid w:val="005B41F5"/>
    <w:rsid w:val="005B7D79"/>
    <w:rsid w:val="005C022E"/>
    <w:rsid w:val="005D18DD"/>
    <w:rsid w:val="005E0EDD"/>
    <w:rsid w:val="005E3178"/>
    <w:rsid w:val="005E740F"/>
    <w:rsid w:val="005F686C"/>
    <w:rsid w:val="00605C74"/>
    <w:rsid w:val="00617A50"/>
    <w:rsid w:val="00630968"/>
    <w:rsid w:val="00631C7E"/>
    <w:rsid w:val="00634767"/>
    <w:rsid w:val="006355E6"/>
    <w:rsid w:val="006413A1"/>
    <w:rsid w:val="00644C63"/>
    <w:rsid w:val="00651578"/>
    <w:rsid w:val="00663693"/>
    <w:rsid w:val="0066687D"/>
    <w:rsid w:val="00686340"/>
    <w:rsid w:val="00686D19"/>
    <w:rsid w:val="00692D2E"/>
    <w:rsid w:val="006A04E6"/>
    <w:rsid w:val="006A3CE7"/>
    <w:rsid w:val="006A7F45"/>
    <w:rsid w:val="006C4FDE"/>
    <w:rsid w:val="006D7D34"/>
    <w:rsid w:val="006F239E"/>
    <w:rsid w:val="00712B1B"/>
    <w:rsid w:val="0072767E"/>
    <w:rsid w:val="007453B9"/>
    <w:rsid w:val="00746DB6"/>
    <w:rsid w:val="007710E4"/>
    <w:rsid w:val="00777D86"/>
    <w:rsid w:val="0079050C"/>
    <w:rsid w:val="007907C4"/>
    <w:rsid w:val="007913B8"/>
    <w:rsid w:val="0079480A"/>
    <w:rsid w:val="007B23A3"/>
    <w:rsid w:val="007B70CF"/>
    <w:rsid w:val="007B7E00"/>
    <w:rsid w:val="007D1AFC"/>
    <w:rsid w:val="007D4797"/>
    <w:rsid w:val="007D5E34"/>
    <w:rsid w:val="007D7815"/>
    <w:rsid w:val="007D7A8D"/>
    <w:rsid w:val="007F253E"/>
    <w:rsid w:val="007F4A36"/>
    <w:rsid w:val="0080244F"/>
    <w:rsid w:val="00805E74"/>
    <w:rsid w:val="00815CCD"/>
    <w:rsid w:val="008160D8"/>
    <w:rsid w:val="00831DD7"/>
    <w:rsid w:val="00832427"/>
    <w:rsid w:val="0084253B"/>
    <w:rsid w:val="008435B8"/>
    <w:rsid w:val="00844396"/>
    <w:rsid w:val="0085231B"/>
    <w:rsid w:val="00881316"/>
    <w:rsid w:val="008859AE"/>
    <w:rsid w:val="008908FF"/>
    <w:rsid w:val="00893397"/>
    <w:rsid w:val="00896FFB"/>
    <w:rsid w:val="008C0907"/>
    <w:rsid w:val="008C7146"/>
    <w:rsid w:val="008D132D"/>
    <w:rsid w:val="008E78D9"/>
    <w:rsid w:val="008F4DB9"/>
    <w:rsid w:val="008F5A63"/>
    <w:rsid w:val="00903188"/>
    <w:rsid w:val="00920AB0"/>
    <w:rsid w:val="00924BCF"/>
    <w:rsid w:val="0092630F"/>
    <w:rsid w:val="0093528E"/>
    <w:rsid w:val="00943EF9"/>
    <w:rsid w:val="0095220A"/>
    <w:rsid w:val="009541CA"/>
    <w:rsid w:val="00966B1B"/>
    <w:rsid w:val="00973825"/>
    <w:rsid w:val="0097431F"/>
    <w:rsid w:val="009816FB"/>
    <w:rsid w:val="009952FE"/>
    <w:rsid w:val="009A082E"/>
    <w:rsid w:val="009A691E"/>
    <w:rsid w:val="009C6057"/>
    <w:rsid w:val="009D138B"/>
    <w:rsid w:val="009E45EA"/>
    <w:rsid w:val="009F4D4E"/>
    <w:rsid w:val="00A04617"/>
    <w:rsid w:val="00A05F58"/>
    <w:rsid w:val="00A15A30"/>
    <w:rsid w:val="00A31AE9"/>
    <w:rsid w:val="00A32119"/>
    <w:rsid w:val="00A339CB"/>
    <w:rsid w:val="00A41016"/>
    <w:rsid w:val="00A439BD"/>
    <w:rsid w:val="00A62AD3"/>
    <w:rsid w:val="00A76C77"/>
    <w:rsid w:val="00A9198D"/>
    <w:rsid w:val="00A92452"/>
    <w:rsid w:val="00A95A52"/>
    <w:rsid w:val="00AA063E"/>
    <w:rsid w:val="00AB14F2"/>
    <w:rsid w:val="00AB6B42"/>
    <w:rsid w:val="00AC4997"/>
    <w:rsid w:val="00AC6CA7"/>
    <w:rsid w:val="00AC7BF5"/>
    <w:rsid w:val="00AD44A3"/>
    <w:rsid w:val="00AE1A59"/>
    <w:rsid w:val="00AE3080"/>
    <w:rsid w:val="00B10012"/>
    <w:rsid w:val="00B22666"/>
    <w:rsid w:val="00B40D44"/>
    <w:rsid w:val="00B47322"/>
    <w:rsid w:val="00B602E3"/>
    <w:rsid w:val="00B62049"/>
    <w:rsid w:val="00B676C4"/>
    <w:rsid w:val="00B725FE"/>
    <w:rsid w:val="00B7515A"/>
    <w:rsid w:val="00B947A9"/>
    <w:rsid w:val="00BA2E9F"/>
    <w:rsid w:val="00BA61C9"/>
    <w:rsid w:val="00BB4E62"/>
    <w:rsid w:val="00BD5608"/>
    <w:rsid w:val="00C24FC7"/>
    <w:rsid w:val="00C258E0"/>
    <w:rsid w:val="00C325B0"/>
    <w:rsid w:val="00C33616"/>
    <w:rsid w:val="00C36060"/>
    <w:rsid w:val="00C3798E"/>
    <w:rsid w:val="00C40ACB"/>
    <w:rsid w:val="00C47049"/>
    <w:rsid w:val="00C476FD"/>
    <w:rsid w:val="00C60E23"/>
    <w:rsid w:val="00C6554A"/>
    <w:rsid w:val="00C74472"/>
    <w:rsid w:val="00C83EC5"/>
    <w:rsid w:val="00C86ED2"/>
    <w:rsid w:val="00C96D2E"/>
    <w:rsid w:val="00CA204D"/>
    <w:rsid w:val="00CA466A"/>
    <w:rsid w:val="00CB6963"/>
    <w:rsid w:val="00CC4067"/>
    <w:rsid w:val="00CD0BF1"/>
    <w:rsid w:val="00CD482C"/>
    <w:rsid w:val="00CF1502"/>
    <w:rsid w:val="00D317F2"/>
    <w:rsid w:val="00D32AD2"/>
    <w:rsid w:val="00D34B64"/>
    <w:rsid w:val="00D36FA2"/>
    <w:rsid w:val="00D44899"/>
    <w:rsid w:val="00D504CA"/>
    <w:rsid w:val="00D6472F"/>
    <w:rsid w:val="00D6650B"/>
    <w:rsid w:val="00D76E71"/>
    <w:rsid w:val="00D80701"/>
    <w:rsid w:val="00D85A14"/>
    <w:rsid w:val="00D9655F"/>
    <w:rsid w:val="00DB29F5"/>
    <w:rsid w:val="00DC1E1B"/>
    <w:rsid w:val="00DC439B"/>
    <w:rsid w:val="00DC4613"/>
    <w:rsid w:val="00DE62BA"/>
    <w:rsid w:val="00DE7336"/>
    <w:rsid w:val="00DF128E"/>
    <w:rsid w:val="00E03057"/>
    <w:rsid w:val="00E041F7"/>
    <w:rsid w:val="00E07451"/>
    <w:rsid w:val="00E156FD"/>
    <w:rsid w:val="00E168ED"/>
    <w:rsid w:val="00E17B0E"/>
    <w:rsid w:val="00E260AF"/>
    <w:rsid w:val="00E33750"/>
    <w:rsid w:val="00E46208"/>
    <w:rsid w:val="00E6010B"/>
    <w:rsid w:val="00E6153A"/>
    <w:rsid w:val="00E65587"/>
    <w:rsid w:val="00E70974"/>
    <w:rsid w:val="00E74ADE"/>
    <w:rsid w:val="00E75FB7"/>
    <w:rsid w:val="00E7659E"/>
    <w:rsid w:val="00E77067"/>
    <w:rsid w:val="00E80146"/>
    <w:rsid w:val="00E81F8B"/>
    <w:rsid w:val="00E930A0"/>
    <w:rsid w:val="00EB7B56"/>
    <w:rsid w:val="00ED7C44"/>
    <w:rsid w:val="00EE4242"/>
    <w:rsid w:val="00EF38DA"/>
    <w:rsid w:val="00EF5143"/>
    <w:rsid w:val="00F01622"/>
    <w:rsid w:val="00F50D2E"/>
    <w:rsid w:val="00F715A5"/>
    <w:rsid w:val="00F72BF0"/>
    <w:rsid w:val="00F74B15"/>
    <w:rsid w:val="00F8252A"/>
    <w:rsid w:val="00FB2954"/>
    <w:rsid w:val="00FB4726"/>
    <w:rsid w:val="00FC0F4E"/>
    <w:rsid w:val="00FC4DD0"/>
    <w:rsid w:val="00FC7209"/>
    <w:rsid w:val="00FD34C3"/>
    <w:rsid w:val="00FD34FD"/>
    <w:rsid w:val="00FD35F5"/>
    <w:rsid w:val="00FD3CD9"/>
    <w:rsid w:val="00FF2E8A"/>
    <w:rsid w:val="00FF3A1E"/>
    <w:rsid w:val="00FF4962"/>
    <w:rsid w:val="01306CDC"/>
    <w:rsid w:val="0198BC69"/>
    <w:rsid w:val="01A6D0A7"/>
    <w:rsid w:val="03615810"/>
    <w:rsid w:val="04BEE174"/>
    <w:rsid w:val="0550E436"/>
    <w:rsid w:val="07138F32"/>
    <w:rsid w:val="097767DE"/>
    <w:rsid w:val="0A91EFE2"/>
    <w:rsid w:val="0A98BFCB"/>
    <w:rsid w:val="0B2E6992"/>
    <w:rsid w:val="0BB7ECA9"/>
    <w:rsid w:val="0BC261F4"/>
    <w:rsid w:val="0C4F7525"/>
    <w:rsid w:val="0D5C4692"/>
    <w:rsid w:val="0E7D6B2E"/>
    <w:rsid w:val="0F6ED90F"/>
    <w:rsid w:val="10589AC2"/>
    <w:rsid w:val="106515C0"/>
    <w:rsid w:val="10CACEDE"/>
    <w:rsid w:val="11199324"/>
    <w:rsid w:val="12D5A888"/>
    <w:rsid w:val="14C40BAA"/>
    <w:rsid w:val="153EE306"/>
    <w:rsid w:val="1719B9AC"/>
    <w:rsid w:val="1785AD7A"/>
    <w:rsid w:val="17A56F45"/>
    <w:rsid w:val="17B39CF3"/>
    <w:rsid w:val="17F37B74"/>
    <w:rsid w:val="1832D9B2"/>
    <w:rsid w:val="1846A272"/>
    <w:rsid w:val="19D284C9"/>
    <w:rsid w:val="19EE1884"/>
    <w:rsid w:val="1A3DE832"/>
    <w:rsid w:val="1BFDD1C2"/>
    <w:rsid w:val="1CB0A653"/>
    <w:rsid w:val="1F03A6A6"/>
    <w:rsid w:val="20BCEE0C"/>
    <w:rsid w:val="2191B746"/>
    <w:rsid w:val="228F515D"/>
    <w:rsid w:val="22B020AF"/>
    <w:rsid w:val="2331B5D5"/>
    <w:rsid w:val="237B3CDE"/>
    <w:rsid w:val="24199DC3"/>
    <w:rsid w:val="245C33CC"/>
    <w:rsid w:val="266A07CE"/>
    <w:rsid w:val="27473315"/>
    <w:rsid w:val="29009721"/>
    <w:rsid w:val="29930902"/>
    <w:rsid w:val="29A0F0D6"/>
    <w:rsid w:val="2A7FF78A"/>
    <w:rsid w:val="2AADAE30"/>
    <w:rsid w:val="2AE5D457"/>
    <w:rsid w:val="2BBF0A7A"/>
    <w:rsid w:val="2CA924A2"/>
    <w:rsid w:val="2CE532E7"/>
    <w:rsid w:val="2E2DD077"/>
    <w:rsid w:val="2EAF9461"/>
    <w:rsid w:val="2F41DE09"/>
    <w:rsid w:val="30977038"/>
    <w:rsid w:val="3100211F"/>
    <w:rsid w:val="314E214A"/>
    <w:rsid w:val="316B9AB3"/>
    <w:rsid w:val="31926423"/>
    <w:rsid w:val="32333DE7"/>
    <w:rsid w:val="32795FBF"/>
    <w:rsid w:val="32D62280"/>
    <w:rsid w:val="3326F4CA"/>
    <w:rsid w:val="33F49C6A"/>
    <w:rsid w:val="34496BE3"/>
    <w:rsid w:val="3688F165"/>
    <w:rsid w:val="3700A3EC"/>
    <w:rsid w:val="3AFF1B8E"/>
    <w:rsid w:val="3BC4CBFD"/>
    <w:rsid w:val="3D5D658D"/>
    <w:rsid w:val="3F4F690E"/>
    <w:rsid w:val="3F8CAF72"/>
    <w:rsid w:val="3FE53350"/>
    <w:rsid w:val="3FFAFD07"/>
    <w:rsid w:val="4019A173"/>
    <w:rsid w:val="4170857F"/>
    <w:rsid w:val="41C86DE5"/>
    <w:rsid w:val="42557528"/>
    <w:rsid w:val="45B0D2E9"/>
    <w:rsid w:val="460ABCB0"/>
    <w:rsid w:val="467A6579"/>
    <w:rsid w:val="4845913C"/>
    <w:rsid w:val="485AC822"/>
    <w:rsid w:val="488CE550"/>
    <w:rsid w:val="4B3EAC30"/>
    <w:rsid w:val="4BDB3EF9"/>
    <w:rsid w:val="4C78EC14"/>
    <w:rsid w:val="4E9FA672"/>
    <w:rsid w:val="4EB60B0F"/>
    <w:rsid w:val="4F3F7057"/>
    <w:rsid w:val="501AAEBE"/>
    <w:rsid w:val="51B7D861"/>
    <w:rsid w:val="549D8F33"/>
    <w:rsid w:val="55FEE374"/>
    <w:rsid w:val="563F24FF"/>
    <w:rsid w:val="56592D4A"/>
    <w:rsid w:val="56E58C19"/>
    <w:rsid w:val="577833F5"/>
    <w:rsid w:val="587A44D0"/>
    <w:rsid w:val="592EF98E"/>
    <w:rsid w:val="5ADD12A2"/>
    <w:rsid w:val="5B700B39"/>
    <w:rsid w:val="5D1779B9"/>
    <w:rsid w:val="5DE5A077"/>
    <w:rsid w:val="5EEF1266"/>
    <w:rsid w:val="62E4E5B7"/>
    <w:rsid w:val="631A46DE"/>
    <w:rsid w:val="678E5144"/>
    <w:rsid w:val="683E0323"/>
    <w:rsid w:val="68ADDB19"/>
    <w:rsid w:val="69F469BF"/>
    <w:rsid w:val="6A2DEC92"/>
    <w:rsid w:val="6A8E1734"/>
    <w:rsid w:val="6B83DD08"/>
    <w:rsid w:val="6BF360B2"/>
    <w:rsid w:val="6C749EBE"/>
    <w:rsid w:val="6E31361E"/>
    <w:rsid w:val="6E4DF306"/>
    <w:rsid w:val="6EBB4AA7"/>
    <w:rsid w:val="6F1CF980"/>
    <w:rsid w:val="6FCC2673"/>
    <w:rsid w:val="705ECA6A"/>
    <w:rsid w:val="70A8E37C"/>
    <w:rsid w:val="723750EA"/>
    <w:rsid w:val="732F8124"/>
    <w:rsid w:val="74D39428"/>
    <w:rsid w:val="74DD430F"/>
    <w:rsid w:val="751BC635"/>
    <w:rsid w:val="752C7A11"/>
    <w:rsid w:val="7678A0B7"/>
    <w:rsid w:val="7682211B"/>
    <w:rsid w:val="7700A932"/>
    <w:rsid w:val="7967B46B"/>
    <w:rsid w:val="79A3FE9D"/>
    <w:rsid w:val="7B1A5D0D"/>
    <w:rsid w:val="7BC75716"/>
    <w:rsid w:val="7CB6D425"/>
    <w:rsid w:val="7DA929CD"/>
    <w:rsid w:val="7F6EF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  <w14:docId w14:val="75FA9EF3"/>
  <w15:chartTrackingRefBased/>
  <w15:docId w15:val="{6CF08788-7ABA-4050-B8D3-E9D87FA39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it-IT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2427"/>
    <w:pPr>
      <w:jc w:val="both"/>
    </w:pPr>
    <w:rPr>
      <w:rFonts w:ascii="Times New Roman" w:hAnsi="Times New Roman"/>
      <w:color w:val="000000" w:themeColor="text1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F4962"/>
    <w:pPr>
      <w:keepNext/>
      <w:keepLines/>
      <w:spacing w:before="600" w:after="60"/>
      <w:contextualSpacing/>
      <w:outlineLvl w:val="0"/>
    </w:pPr>
    <w:rPr>
      <w:rFonts w:eastAsiaTheme="majorEastAsia" w:cstheme="majorBidi"/>
      <w:color w:val="007789" w:themeColor="accent1" w:themeShade="BF"/>
      <w:sz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63693"/>
    <w:pPr>
      <w:keepNext/>
      <w:keepLines/>
      <w:spacing w:before="240" w:after="0"/>
      <w:contextualSpacing/>
      <w:outlineLvl w:val="1"/>
    </w:pPr>
    <w:rPr>
      <w:rFonts w:eastAsiaTheme="majorEastAsia" w:cstheme="majorBidi"/>
      <w:caps/>
      <w:color w:val="007789" w:themeColor="accent1" w:themeShade="BF"/>
      <w:sz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3D0D"/>
    <w:rPr>
      <w:rFonts w:ascii="Times New Roman" w:eastAsiaTheme="majorEastAsia" w:hAnsi="Times New Roman" w:cstheme="majorBidi"/>
      <w:color w:val="007789" w:themeColor="accent1" w:themeShade="BF"/>
      <w:sz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3D0D"/>
    <w:rPr>
      <w:rFonts w:ascii="Times New Roman" w:eastAsiaTheme="majorEastAsia" w:hAnsi="Times New Roman" w:cstheme="majorBidi"/>
      <w:caps/>
      <w:color w:val="007789" w:themeColor="accent1" w:themeShade="BF"/>
      <w:sz w:val="32"/>
    </w:rPr>
  </w:style>
  <w:style w:type="paragraph" w:customStyle="1" w:styleId="Informazionidicontatto">
    <w:name w:val="Informazioni di contatto"/>
    <w:basedOn w:val="Normale"/>
    <w:uiPriority w:val="4"/>
    <w:qFormat/>
    <w:rsid w:val="00C6554A"/>
    <w:pPr>
      <w:spacing w:before="0" w:after="0"/>
      <w:jc w:val="center"/>
    </w:pPr>
  </w:style>
  <w:style w:type="paragraph" w:styleId="Puntoelenco">
    <w:name w:val="List Bullet"/>
    <w:basedOn w:val="Normale"/>
    <w:uiPriority w:val="10"/>
    <w:unhideWhenUsed/>
    <w:qFormat/>
    <w:rsid w:val="00C6554A"/>
    <w:pPr>
      <w:numPr>
        <w:numId w:val="4"/>
      </w:numPr>
    </w:pPr>
  </w:style>
  <w:style w:type="paragraph" w:styleId="Titolo">
    <w:name w:val="Title"/>
    <w:basedOn w:val="Normale"/>
    <w:link w:val="TitoloCarattere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oloCarattere">
    <w:name w:val="Titolo Carattere"/>
    <w:basedOn w:val="Carpredefinitoparagrafo"/>
    <w:link w:val="Tito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ttotitolo">
    <w:name w:val="Subtitle"/>
    <w:basedOn w:val="Normale"/>
    <w:link w:val="SottotitoloCarattere"/>
    <w:uiPriority w:val="3"/>
    <w:unhideWhenUsed/>
    <w:qFormat/>
    <w:rsid w:val="00363ECF"/>
    <w:pPr>
      <w:numPr>
        <w:ilvl w:val="1"/>
      </w:numPr>
      <w:spacing w:before="0" w:after="480"/>
      <w:contextualSpacing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ttotitoloCarattere">
    <w:name w:val="Sottotitolo Carattere"/>
    <w:basedOn w:val="Carpredefinitoparagrafo"/>
    <w:link w:val="Sottotitolo"/>
    <w:uiPriority w:val="3"/>
    <w:rsid w:val="00333D0D"/>
    <w:rPr>
      <w:rFonts w:asciiTheme="majorHAnsi" w:eastAsiaTheme="majorEastAsia" w:hAnsiTheme="majorHAnsi" w:cstheme="majorBidi"/>
      <w:caps/>
      <w:color w:val="000000" w:themeColor="text1"/>
      <w:sz w:val="26"/>
    </w:rPr>
  </w:style>
  <w:style w:type="paragraph" w:styleId="Pidipagina">
    <w:name w:val="footer"/>
    <w:basedOn w:val="Normale"/>
    <w:link w:val="PidipaginaCarattere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6554A"/>
    <w:rPr>
      <w:caps/>
    </w:rPr>
  </w:style>
  <w:style w:type="paragraph" w:customStyle="1" w:styleId="Foto">
    <w:name w:val="Foto"/>
    <w:basedOn w:val="Normale"/>
    <w:uiPriority w:val="1"/>
    <w:qFormat/>
    <w:rsid w:val="00C6554A"/>
    <w:pPr>
      <w:spacing w:before="0" w:after="0" w:line="240" w:lineRule="auto"/>
      <w:jc w:val="center"/>
    </w:pPr>
  </w:style>
  <w:style w:type="paragraph" w:styleId="Intestazione">
    <w:name w:val="header"/>
    <w:basedOn w:val="Normale"/>
    <w:link w:val="IntestazioneCarattere"/>
    <w:uiPriority w:val="99"/>
    <w:unhideWhenUsed/>
    <w:rsid w:val="00C6554A"/>
    <w:pPr>
      <w:spacing w:before="0"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Numeroelenco">
    <w:name w:val="List Number"/>
    <w:basedOn w:val="Normale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C6554A"/>
    <w:rPr>
      <w:i/>
      <w:iCs/>
      <w:color w:val="007789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554A"/>
    <w:rPr>
      <w:rFonts w:ascii="Segoe UI" w:hAnsi="Segoe UI" w:cs="Segoe UI"/>
      <w:szCs w:val="18"/>
    </w:rPr>
  </w:style>
  <w:style w:type="paragraph" w:styleId="Testodelblocco">
    <w:name w:val="Block Text"/>
    <w:basedOn w:val="Normale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C6554A"/>
    <w:rPr>
      <w:szCs w:val="16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C6554A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C6554A"/>
    <w:rPr>
      <w:sz w:val="22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C6554A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C6554A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C6554A"/>
    <w:rPr>
      <w:b/>
      <w:bCs/>
      <w:szCs w:val="20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C6554A"/>
    <w:rPr>
      <w:rFonts w:ascii="Segoe UI" w:hAnsi="Segoe UI" w:cs="Segoe UI"/>
      <w:szCs w:val="16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C6554A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C6554A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C6554A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C6554A"/>
    <w:rPr>
      <w:color w:val="835D00" w:themeColor="accent3" w:themeShade="80"/>
      <w:u w:val="single"/>
    </w:rPr>
  </w:style>
  <w:style w:type="paragraph" w:styleId="Testomacro">
    <w:name w:val="macro"/>
    <w:link w:val="TestomacroCarattere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C6554A"/>
    <w:rPr>
      <w:rFonts w:ascii="Consolas" w:hAnsi="Consolas"/>
      <w:szCs w:val="20"/>
    </w:rPr>
  </w:style>
  <w:style w:type="character" w:styleId="Testosegnaposto">
    <w:name w:val="Placeholder Text"/>
    <w:basedOn w:val="Carpredefinitoparagrafo"/>
    <w:uiPriority w:val="99"/>
    <w:semiHidden/>
    <w:rsid w:val="00C6554A"/>
    <w:rPr>
      <w:color w:val="595959" w:themeColor="text1" w:themeTint="A6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C6554A"/>
    <w:rPr>
      <w:rFonts w:ascii="Consolas" w:hAnsi="Consolas"/>
      <w:szCs w:val="21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Paragrafoelenco">
    <w:name w:val="List Paragraph"/>
    <w:basedOn w:val="Normale"/>
    <w:uiPriority w:val="34"/>
    <w:unhideWhenUsed/>
    <w:qFormat/>
    <w:rsid w:val="00297FBF"/>
    <w:pPr>
      <w:ind w:left="720"/>
      <w:contextualSpacing/>
    </w:pPr>
  </w:style>
  <w:style w:type="table" w:styleId="Grigliatabella">
    <w:name w:val="Table Grid"/>
    <w:basedOn w:val="Tabellanormale"/>
    <w:uiPriority w:val="59"/>
    <w:rsid w:val="00E168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777D86"/>
    <w:pPr>
      <w:spacing w:before="240" w:after="0" w:line="259" w:lineRule="auto"/>
      <w:contextualSpacing w:val="0"/>
      <w:outlineLvl w:val="9"/>
    </w:pPr>
    <w:rPr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77D8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77D8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o\AppData\Roaming\Microsoft\Templates\Relazione%20con%20fotografia%20in%20copertin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EFBCA-F56B-439C-8D90-EFEE4E44E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 con fotografia in copertina.dotx</Template>
  <TotalTime>145</TotalTime>
  <Pages>8</Pages>
  <Words>1032</Words>
  <Characters>5884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Nicolò Ferrari</cp:lastModifiedBy>
  <cp:revision>141</cp:revision>
  <cp:lastPrinted>2019-08-18T17:00:00Z</cp:lastPrinted>
  <dcterms:created xsi:type="dcterms:W3CDTF">2019-08-19T09:59:00Z</dcterms:created>
  <dcterms:modified xsi:type="dcterms:W3CDTF">2019-08-28T19:49:00Z</dcterms:modified>
</cp:coreProperties>
</file>